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7D81" w14:textId="77777777" w:rsidR="00E26902" w:rsidRPr="006B0419" w:rsidRDefault="00E26902" w:rsidP="00E26902">
      <w:pPr>
        <w:widowControl w:val="0"/>
        <w:jc w:val="center"/>
        <w:rPr>
          <w:rFonts w:cs="Verdana"/>
          <w:b/>
          <w:sz w:val="24"/>
          <w:szCs w:val="24"/>
          <w:u w:val="single"/>
          <w:lang w:val="pt-BR"/>
        </w:rPr>
      </w:pPr>
    </w:p>
    <w:p w14:paraId="352684F9" w14:textId="77777777" w:rsidR="00E26902" w:rsidRDefault="00E26902" w:rsidP="00E26902">
      <w:pPr>
        <w:jc w:val="center"/>
        <w:rPr>
          <w:lang w:val="pt-BR"/>
        </w:rPr>
      </w:pPr>
    </w:p>
    <w:p w14:paraId="21C80665" w14:textId="77777777" w:rsidR="00E26902" w:rsidRDefault="00E26902" w:rsidP="00E26902">
      <w:pPr>
        <w:jc w:val="center"/>
        <w:rPr>
          <w:lang w:val="pt-BR"/>
        </w:rPr>
      </w:pPr>
    </w:p>
    <w:p w14:paraId="29A44E7A" w14:textId="77777777" w:rsidR="00277567" w:rsidRDefault="00277567" w:rsidP="00277567">
      <w:pPr>
        <w:jc w:val="center"/>
        <w:rPr>
          <w:lang w:val="pt-BR"/>
        </w:rPr>
      </w:pPr>
    </w:p>
    <w:p w14:paraId="1F63679A" w14:textId="77777777" w:rsidR="00277567" w:rsidRDefault="00277567" w:rsidP="00277567">
      <w:pPr>
        <w:jc w:val="center"/>
        <w:rPr>
          <w:lang w:val="pt-BR"/>
        </w:rPr>
      </w:pPr>
    </w:p>
    <w:p w14:paraId="438A4B26" w14:textId="77777777" w:rsidR="00277567" w:rsidRDefault="00277567" w:rsidP="00277567">
      <w:pPr>
        <w:jc w:val="center"/>
        <w:rPr>
          <w:lang w:val="pt-BR"/>
        </w:rPr>
      </w:pPr>
    </w:p>
    <w:p w14:paraId="2B71C03B" w14:textId="77777777" w:rsidR="00277567" w:rsidRDefault="00277567" w:rsidP="00277567">
      <w:pPr>
        <w:jc w:val="center"/>
        <w:rPr>
          <w:lang w:val="pt-BR"/>
        </w:rPr>
      </w:pPr>
    </w:p>
    <w:p w14:paraId="45E85F97" w14:textId="77777777" w:rsidR="00277567" w:rsidRDefault="00277567" w:rsidP="00277567">
      <w:pPr>
        <w:jc w:val="center"/>
        <w:rPr>
          <w:lang w:val="pt-BR"/>
        </w:rPr>
      </w:pPr>
    </w:p>
    <w:p w14:paraId="7EA7FA9E" w14:textId="77777777" w:rsidR="00277567" w:rsidRDefault="00277567" w:rsidP="00277567">
      <w:pPr>
        <w:jc w:val="center"/>
        <w:rPr>
          <w:lang w:val="pt-BR"/>
        </w:rPr>
      </w:pPr>
    </w:p>
    <w:p w14:paraId="782847A1" w14:textId="77777777" w:rsidR="00277567" w:rsidRPr="0009350B" w:rsidRDefault="00277567" w:rsidP="00277567">
      <w:pPr>
        <w:jc w:val="center"/>
        <w:rPr>
          <w:sz w:val="56"/>
          <w:szCs w:val="56"/>
          <w:lang w:val="pt-BR"/>
        </w:rPr>
      </w:pPr>
    </w:p>
    <w:p w14:paraId="3C50F6C8" w14:textId="77777777" w:rsidR="00277567" w:rsidRPr="0009350B" w:rsidRDefault="00277567" w:rsidP="00277567">
      <w:pPr>
        <w:jc w:val="center"/>
        <w:rPr>
          <w:sz w:val="56"/>
          <w:szCs w:val="56"/>
          <w:lang w:val="pt-BR"/>
        </w:rPr>
      </w:pPr>
    </w:p>
    <w:p w14:paraId="53572D0B" w14:textId="77777777" w:rsidR="00277567" w:rsidRDefault="00277567" w:rsidP="00277567">
      <w:pPr>
        <w:spacing w:line="276" w:lineRule="auto"/>
        <w:jc w:val="center"/>
        <w:rPr>
          <w:sz w:val="56"/>
          <w:szCs w:val="56"/>
          <w:lang w:val="pt-BR"/>
        </w:rPr>
      </w:pPr>
    </w:p>
    <w:p w14:paraId="77ED3945" w14:textId="77777777" w:rsidR="00277567" w:rsidRDefault="00277567" w:rsidP="00277567">
      <w:pPr>
        <w:spacing w:line="276" w:lineRule="auto"/>
        <w:jc w:val="center"/>
        <w:rPr>
          <w:sz w:val="56"/>
          <w:szCs w:val="56"/>
          <w:lang w:val="pt-BR"/>
        </w:rPr>
      </w:pPr>
    </w:p>
    <w:p w14:paraId="3AB05D63" w14:textId="77777777" w:rsidR="00277567" w:rsidRDefault="00277567" w:rsidP="00277567">
      <w:pPr>
        <w:spacing w:line="276" w:lineRule="auto"/>
        <w:jc w:val="center"/>
        <w:rPr>
          <w:sz w:val="56"/>
          <w:szCs w:val="56"/>
          <w:lang w:val="pt-BR"/>
        </w:rPr>
      </w:pPr>
    </w:p>
    <w:p w14:paraId="19CF5508" w14:textId="19E959BC" w:rsidR="00302839" w:rsidRPr="00302839" w:rsidRDefault="009461E1" w:rsidP="00302839">
      <w:pPr>
        <w:spacing w:line="276" w:lineRule="auto"/>
        <w:jc w:val="center"/>
        <w:rPr>
          <w:sz w:val="52"/>
          <w:szCs w:val="52"/>
          <w:lang w:val="pt-BR"/>
        </w:rPr>
      </w:pPr>
      <w:r w:rsidRPr="009461E1">
        <w:rPr>
          <w:sz w:val="52"/>
          <w:szCs w:val="52"/>
          <w:lang w:val="pt-BR"/>
        </w:rPr>
        <w:t>Tesouraria - Integração CHANGE x Autbank</w:t>
      </w:r>
    </w:p>
    <w:p w14:paraId="212BE5F6" w14:textId="364690C9" w:rsidR="00277567" w:rsidRPr="00053221" w:rsidRDefault="00302839" w:rsidP="00302839">
      <w:pPr>
        <w:spacing w:line="276" w:lineRule="auto"/>
        <w:jc w:val="center"/>
        <w:rPr>
          <w:lang w:val="pt-BR"/>
        </w:rPr>
      </w:pPr>
      <w:r w:rsidRPr="00302839">
        <w:rPr>
          <w:sz w:val="52"/>
          <w:szCs w:val="52"/>
          <w:lang w:val="pt-BR"/>
        </w:rPr>
        <w:t>#</w:t>
      </w:r>
      <w:r w:rsidR="00145BD8">
        <w:rPr>
          <w:sz w:val="52"/>
          <w:szCs w:val="52"/>
          <w:lang w:val="pt-BR"/>
        </w:rPr>
        <w:t>10</w:t>
      </w:r>
      <w:r w:rsidR="009461E1">
        <w:rPr>
          <w:sz w:val="52"/>
          <w:szCs w:val="52"/>
          <w:lang w:val="pt-BR"/>
        </w:rPr>
        <w:t>9918</w:t>
      </w:r>
    </w:p>
    <w:p w14:paraId="2A44FAFA" w14:textId="77777777" w:rsidR="00277567" w:rsidRDefault="00277567" w:rsidP="00277567">
      <w:pPr>
        <w:spacing w:line="276" w:lineRule="auto"/>
        <w:jc w:val="center"/>
        <w:rPr>
          <w:lang w:val="pt-BR"/>
        </w:rPr>
      </w:pPr>
    </w:p>
    <w:p w14:paraId="7D42CF24" w14:textId="77777777" w:rsidR="00053221" w:rsidRDefault="00053221" w:rsidP="00277567">
      <w:pPr>
        <w:spacing w:line="276" w:lineRule="auto"/>
        <w:jc w:val="center"/>
        <w:rPr>
          <w:lang w:val="pt-BR"/>
        </w:rPr>
      </w:pPr>
    </w:p>
    <w:p w14:paraId="497BEEEF" w14:textId="77777777" w:rsidR="00053221" w:rsidRDefault="00053221" w:rsidP="00277567">
      <w:pPr>
        <w:spacing w:line="276" w:lineRule="auto"/>
        <w:jc w:val="center"/>
        <w:rPr>
          <w:lang w:val="pt-BR"/>
        </w:rPr>
      </w:pPr>
    </w:p>
    <w:p w14:paraId="790280B1" w14:textId="77777777" w:rsidR="00053221" w:rsidRDefault="00053221" w:rsidP="00277567">
      <w:pPr>
        <w:spacing w:line="276" w:lineRule="auto"/>
        <w:jc w:val="center"/>
        <w:rPr>
          <w:lang w:val="pt-BR"/>
        </w:rPr>
      </w:pPr>
    </w:p>
    <w:p w14:paraId="3240AFC0" w14:textId="77777777" w:rsidR="00053221" w:rsidRDefault="00053221" w:rsidP="00277567">
      <w:pPr>
        <w:spacing w:line="276" w:lineRule="auto"/>
        <w:jc w:val="center"/>
        <w:rPr>
          <w:lang w:val="pt-BR"/>
        </w:rPr>
      </w:pPr>
    </w:p>
    <w:p w14:paraId="6DEF9B7E" w14:textId="77777777" w:rsidR="00053221" w:rsidRDefault="00053221" w:rsidP="00277567">
      <w:pPr>
        <w:spacing w:line="276" w:lineRule="auto"/>
        <w:jc w:val="center"/>
        <w:rPr>
          <w:lang w:val="pt-BR"/>
        </w:rPr>
      </w:pPr>
    </w:p>
    <w:p w14:paraId="07C071FE" w14:textId="77777777" w:rsidR="00053221" w:rsidRDefault="00053221" w:rsidP="00277567">
      <w:pPr>
        <w:spacing w:line="276" w:lineRule="auto"/>
        <w:jc w:val="center"/>
        <w:rPr>
          <w:lang w:val="pt-BR"/>
        </w:rPr>
      </w:pPr>
    </w:p>
    <w:p w14:paraId="7D4BD058" w14:textId="77777777" w:rsidR="00053221" w:rsidRDefault="00053221" w:rsidP="00277567">
      <w:pPr>
        <w:spacing w:line="276" w:lineRule="auto"/>
        <w:jc w:val="center"/>
        <w:rPr>
          <w:lang w:val="pt-BR"/>
        </w:rPr>
      </w:pPr>
    </w:p>
    <w:p w14:paraId="5C5D914E" w14:textId="77777777" w:rsidR="00053221" w:rsidRDefault="00053221" w:rsidP="00277567">
      <w:pPr>
        <w:spacing w:line="276" w:lineRule="auto"/>
        <w:jc w:val="center"/>
        <w:rPr>
          <w:lang w:val="pt-BR"/>
        </w:rPr>
      </w:pPr>
    </w:p>
    <w:p w14:paraId="6039E84D" w14:textId="77777777" w:rsidR="00053221" w:rsidRDefault="00053221" w:rsidP="00277567">
      <w:pPr>
        <w:spacing w:line="276" w:lineRule="auto"/>
        <w:jc w:val="center"/>
        <w:rPr>
          <w:lang w:val="pt-BR"/>
        </w:rPr>
      </w:pPr>
    </w:p>
    <w:p w14:paraId="7BAF0BBC" w14:textId="77777777" w:rsidR="00053221" w:rsidRDefault="00053221" w:rsidP="00277567">
      <w:pPr>
        <w:spacing w:line="276" w:lineRule="auto"/>
        <w:jc w:val="center"/>
        <w:rPr>
          <w:lang w:val="pt-BR"/>
        </w:rPr>
      </w:pPr>
    </w:p>
    <w:p w14:paraId="207992B4" w14:textId="77777777" w:rsidR="00053221" w:rsidRDefault="00053221" w:rsidP="00277567">
      <w:pPr>
        <w:spacing w:line="276" w:lineRule="auto"/>
        <w:jc w:val="center"/>
        <w:rPr>
          <w:lang w:val="pt-BR"/>
        </w:rPr>
      </w:pPr>
    </w:p>
    <w:p w14:paraId="335CFFD2" w14:textId="77777777" w:rsidR="00277567" w:rsidRDefault="00277567" w:rsidP="00277567">
      <w:pPr>
        <w:overflowPunct/>
        <w:autoSpaceDE/>
        <w:autoSpaceDN/>
        <w:adjustRightInd/>
        <w:textAlignment w:val="auto"/>
        <w:rPr>
          <w:lang w:val="pt-BR"/>
        </w:rPr>
      </w:pPr>
    </w:p>
    <w:p w14:paraId="7BEC2822" w14:textId="77777777" w:rsidR="00FB4247" w:rsidRDefault="00FB4247" w:rsidP="00277567">
      <w:pPr>
        <w:overflowPunct/>
        <w:autoSpaceDE/>
        <w:autoSpaceDN/>
        <w:adjustRightInd/>
        <w:textAlignment w:val="auto"/>
        <w:rPr>
          <w:lang w:val="pt-BR"/>
        </w:rPr>
      </w:pPr>
    </w:p>
    <w:p w14:paraId="39E93121" w14:textId="77777777" w:rsidR="001B253D" w:rsidRDefault="001B253D" w:rsidP="001B253D">
      <w:pPr>
        <w:overflowPunct/>
        <w:autoSpaceDE/>
        <w:autoSpaceDN/>
        <w:adjustRightInd/>
        <w:textAlignment w:val="auto"/>
        <w:rPr>
          <w:lang w:val="pt-BR"/>
        </w:rPr>
      </w:pPr>
    </w:p>
    <w:p w14:paraId="420E9B13" w14:textId="77777777" w:rsidR="001B253D" w:rsidRDefault="001B253D" w:rsidP="001B253D">
      <w:pPr>
        <w:overflowPunct/>
        <w:autoSpaceDE/>
        <w:autoSpaceDN/>
        <w:adjustRightInd/>
        <w:textAlignment w:val="auto"/>
        <w:rPr>
          <w:lang w:val="pt-BR"/>
        </w:rPr>
      </w:pPr>
    </w:p>
    <w:tbl>
      <w:tblPr>
        <w:tblpPr w:leftFromText="141" w:rightFromText="141" w:vertAnchor="text" w:horzAnchor="margin" w:tblpXSpec="center" w:tblpY="-15"/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850"/>
        <w:gridCol w:w="6804"/>
        <w:gridCol w:w="1564"/>
      </w:tblGrid>
      <w:tr w:rsidR="001B253D" w:rsidRPr="008461DD" w14:paraId="6D2EF876" w14:textId="77777777" w:rsidTr="008461DD">
        <w:tc>
          <w:tcPr>
            <w:tcW w:w="1413" w:type="dxa"/>
            <w:shd w:val="clear" w:color="auto" w:fill="FFFFFF"/>
            <w:vAlign w:val="center"/>
          </w:tcPr>
          <w:p w14:paraId="45600ACF" w14:textId="77777777" w:rsidR="001B253D" w:rsidRPr="008461DD" w:rsidRDefault="001B253D" w:rsidP="00D071A8">
            <w:pPr>
              <w:widowControl w:val="0"/>
              <w:suppressAutoHyphens/>
              <w:ind w:left="-90"/>
              <w:jc w:val="center"/>
              <w:rPr>
                <w:b/>
                <w:sz w:val="18"/>
                <w:szCs w:val="18"/>
                <w:lang w:val="pt-BR"/>
              </w:rPr>
            </w:pPr>
            <w:r w:rsidRPr="008461DD">
              <w:rPr>
                <w:b/>
                <w:sz w:val="18"/>
                <w:szCs w:val="18"/>
                <w:lang w:val="pt-BR"/>
              </w:rPr>
              <w:t>Data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08B780D" w14:textId="77777777" w:rsidR="001B253D" w:rsidRPr="008461DD" w:rsidRDefault="001B253D" w:rsidP="008461DD">
            <w:pPr>
              <w:widowControl w:val="0"/>
              <w:suppressAutoHyphens/>
              <w:ind w:left="-106"/>
              <w:jc w:val="center"/>
              <w:rPr>
                <w:b/>
                <w:sz w:val="18"/>
                <w:szCs w:val="18"/>
                <w:lang w:val="pt-BR"/>
              </w:rPr>
            </w:pPr>
            <w:r w:rsidRPr="008461DD">
              <w:rPr>
                <w:b/>
                <w:sz w:val="18"/>
                <w:szCs w:val="18"/>
                <w:lang w:val="pt-BR"/>
              </w:rPr>
              <w:t>Versão</w:t>
            </w:r>
          </w:p>
        </w:tc>
        <w:tc>
          <w:tcPr>
            <w:tcW w:w="6804" w:type="dxa"/>
            <w:shd w:val="clear" w:color="auto" w:fill="FFFFFF"/>
            <w:vAlign w:val="center"/>
          </w:tcPr>
          <w:p w14:paraId="51893DD3" w14:textId="77777777" w:rsidR="001B253D" w:rsidRPr="008461DD" w:rsidRDefault="001B253D" w:rsidP="00D071A8">
            <w:pPr>
              <w:widowControl w:val="0"/>
              <w:suppressAutoHyphens/>
              <w:jc w:val="center"/>
              <w:rPr>
                <w:b/>
                <w:sz w:val="18"/>
                <w:szCs w:val="18"/>
                <w:lang w:val="pt-BR"/>
              </w:rPr>
            </w:pPr>
            <w:r w:rsidRPr="008461DD">
              <w:rPr>
                <w:b/>
                <w:sz w:val="18"/>
                <w:szCs w:val="18"/>
                <w:lang w:val="pt-BR"/>
              </w:rPr>
              <w:t>Descrição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19159CD9" w14:textId="77777777" w:rsidR="001B253D" w:rsidRPr="008461DD" w:rsidRDefault="001B253D" w:rsidP="00D071A8">
            <w:pPr>
              <w:widowControl w:val="0"/>
              <w:suppressAutoHyphens/>
              <w:ind w:left="1"/>
              <w:jc w:val="center"/>
              <w:rPr>
                <w:b/>
                <w:sz w:val="18"/>
                <w:szCs w:val="18"/>
                <w:lang w:val="pt-BR"/>
              </w:rPr>
            </w:pPr>
            <w:r w:rsidRPr="008461DD">
              <w:rPr>
                <w:b/>
                <w:sz w:val="18"/>
                <w:szCs w:val="18"/>
                <w:lang w:val="pt-BR"/>
              </w:rPr>
              <w:t>Responsável</w:t>
            </w:r>
          </w:p>
        </w:tc>
      </w:tr>
      <w:tr w:rsidR="001B253D" w:rsidRPr="008461DD" w14:paraId="34E7B3FE" w14:textId="77777777" w:rsidTr="008461DD">
        <w:tc>
          <w:tcPr>
            <w:tcW w:w="1413" w:type="dxa"/>
            <w:vAlign w:val="center"/>
          </w:tcPr>
          <w:p w14:paraId="3DFEB995" w14:textId="4AE2087A" w:rsidR="001B253D" w:rsidRPr="008461DD" w:rsidRDefault="009461E1" w:rsidP="00D071A8">
            <w:pPr>
              <w:widowControl w:val="0"/>
              <w:suppressAutoHyphens/>
              <w:jc w:val="center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0</w:t>
            </w:r>
            <w:r w:rsidR="003F0677">
              <w:rPr>
                <w:sz w:val="18"/>
                <w:szCs w:val="18"/>
                <w:lang w:val="pt-BR"/>
              </w:rPr>
              <w:t>4</w:t>
            </w:r>
            <w:r w:rsidR="001B253D" w:rsidRPr="008461DD">
              <w:rPr>
                <w:sz w:val="18"/>
                <w:szCs w:val="18"/>
                <w:lang w:val="pt-BR"/>
              </w:rPr>
              <w:t>/0</w:t>
            </w:r>
            <w:r w:rsidR="003F0677">
              <w:rPr>
                <w:sz w:val="18"/>
                <w:szCs w:val="18"/>
                <w:lang w:val="pt-BR"/>
              </w:rPr>
              <w:t>2</w:t>
            </w:r>
            <w:r w:rsidR="001B253D" w:rsidRPr="008461DD">
              <w:rPr>
                <w:sz w:val="18"/>
                <w:szCs w:val="18"/>
                <w:lang w:val="pt-BR"/>
              </w:rPr>
              <w:t>/202</w:t>
            </w:r>
            <w:r>
              <w:rPr>
                <w:sz w:val="18"/>
                <w:szCs w:val="18"/>
                <w:lang w:val="pt-BR"/>
              </w:rPr>
              <w:t>6</w:t>
            </w:r>
          </w:p>
        </w:tc>
        <w:tc>
          <w:tcPr>
            <w:tcW w:w="850" w:type="dxa"/>
            <w:vAlign w:val="center"/>
          </w:tcPr>
          <w:p w14:paraId="70226690" w14:textId="77777777" w:rsidR="001B253D" w:rsidRPr="008461DD" w:rsidRDefault="001B253D" w:rsidP="008461DD">
            <w:pPr>
              <w:widowControl w:val="0"/>
              <w:suppressAutoHyphens/>
              <w:ind w:left="-106"/>
              <w:jc w:val="center"/>
              <w:rPr>
                <w:sz w:val="18"/>
                <w:szCs w:val="18"/>
                <w:lang w:val="pt-BR"/>
              </w:rPr>
            </w:pPr>
            <w:r w:rsidRPr="008461DD">
              <w:rPr>
                <w:sz w:val="18"/>
                <w:szCs w:val="18"/>
                <w:lang w:val="pt-BR"/>
              </w:rPr>
              <w:t>1</w:t>
            </w:r>
          </w:p>
        </w:tc>
        <w:tc>
          <w:tcPr>
            <w:tcW w:w="6804" w:type="dxa"/>
            <w:vAlign w:val="center"/>
          </w:tcPr>
          <w:p w14:paraId="72C58F8E" w14:textId="77777777" w:rsidR="001B253D" w:rsidRPr="008461DD" w:rsidRDefault="001B253D" w:rsidP="00D071A8">
            <w:pPr>
              <w:widowControl w:val="0"/>
              <w:suppressAutoHyphens/>
              <w:ind w:left="-13"/>
              <w:rPr>
                <w:sz w:val="18"/>
                <w:szCs w:val="18"/>
                <w:lang w:val="pt-BR"/>
              </w:rPr>
            </w:pPr>
            <w:r w:rsidRPr="008461DD">
              <w:rPr>
                <w:sz w:val="18"/>
                <w:szCs w:val="18"/>
                <w:lang w:val="pt-BR"/>
              </w:rPr>
              <w:t>Criação do documento</w:t>
            </w:r>
          </w:p>
        </w:tc>
        <w:tc>
          <w:tcPr>
            <w:tcW w:w="1564" w:type="dxa"/>
            <w:vAlign w:val="center"/>
          </w:tcPr>
          <w:p w14:paraId="2021347F" w14:textId="77777777" w:rsidR="001B253D" w:rsidRPr="008461DD" w:rsidRDefault="001B253D" w:rsidP="00D071A8">
            <w:pPr>
              <w:widowControl w:val="0"/>
              <w:suppressAutoHyphens/>
              <w:jc w:val="center"/>
              <w:rPr>
                <w:sz w:val="18"/>
                <w:szCs w:val="18"/>
                <w:lang w:val="pt-BR"/>
              </w:rPr>
            </w:pPr>
            <w:r w:rsidRPr="008461DD">
              <w:rPr>
                <w:sz w:val="18"/>
                <w:szCs w:val="18"/>
                <w:lang w:val="pt-BR"/>
              </w:rPr>
              <w:t>Vladimir</w:t>
            </w:r>
          </w:p>
        </w:tc>
      </w:tr>
      <w:tr w:rsidR="001B253D" w:rsidRPr="008461DD" w14:paraId="375F1BE8" w14:textId="77777777" w:rsidTr="008461DD">
        <w:tc>
          <w:tcPr>
            <w:tcW w:w="1413" w:type="dxa"/>
            <w:vAlign w:val="center"/>
          </w:tcPr>
          <w:p w14:paraId="37F0F888" w14:textId="330A6932" w:rsidR="001B253D" w:rsidRPr="008461DD" w:rsidRDefault="001B253D" w:rsidP="00D071A8">
            <w:pPr>
              <w:widowControl w:val="0"/>
              <w:suppressAutoHyphens/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327B4A68" w14:textId="11743B0F" w:rsidR="001B253D" w:rsidRPr="008461DD" w:rsidRDefault="001B253D" w:rsidP="008461DD">
            <w:pPr>
              <w:widowControl w:val="0"/>
              <w:suppressAutoHyphens/>
              <w:ind w:left="-106"/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6804" w:type="dxa"/>
            <w:vAlign w:val="center"/>
          </w:tcPr>
          <w:p w14:paraId="3EE238D2" w14:textId="21F364F1" w:rsidR="001B253D" w:rsidRPr="008461DD" w:rsidRDefault="001B253D" w:rsidP="00D071A8">
            <w:pPr>
              <w:widowControl w:val="0"/>
              <w:suppressAutoHyphens/>
              <w:rPr>
                <w:sz w:val="18"/>
                <w:szCs w:val="18"/>
                <w:lang w:val="pt-BR"/>
              </w:rPr>
            </w:pPr>
          </w:p>
        </w:tc>
        <w:tc>
          <w:tcPr>
            <w:tcW w:w="1564" w:type="dxa"/>
            <w:vAlign w:val="center"/>
          </w:tcPr>
          <w:p w14:paraId="07AA9D3F" w14:textId="57B6FC21" w:rsidR="001B253D" w:rsidRPr="008461DD" w:rsidRDefault="001B253D" w:rsidP="00D071A8">
            <w:pPr>
              <w:widowControl w:val="0"/>
              <w:suppressAutoHyphens/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CF4FDF" w:rsidRPr="008461DD" w14:paraId="42EED3CF" w14:textId="77777777" w:rsidTr="008461DD">
        <w:tc>
          <w:tcPr>
            <w:tcW w:w="1413" w:type="dxa"/>
            <w:vAlign w:val="center"/>
          </w:tcPr>
          <w:p w14:paraId="4813A86B" w14:textId="684636FA" w:rsidR="00CF4FDF" w:rsidRPr="008461DD" w:rsidRDefault="00CF4FDF" w:rsidP="00CF4FDF">
            <w:pPr>
              <w:widowControl w:val="0"/>
              <w:suppressAutoHyphens/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3530F19B" w14:textId="0423B0E7" w:rsidR="00CF4FDF" w:rsidRPr="008461DD" w:rsidRDefault="00CF4FDF" w:rsidP="008461DD">
            <w:pPr>
              <w:widowControl w:val="0"/>
              <w:suppressAutoHyphens/>
              <w:ind w:left="-106"/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6804" w:type="dxa"/>
            <w:vAlign w:val="center"/>
          </w:tcPr>
          <w:p w14:paraId="31B18DE4" w14:textId="0CC8885B" w:rsidR="00CF4FDF" w:rsidRPr="008461DD" w:rsidRDefault="00CF4FDF" w:rsidP="00CF4FDF">
            <w:pPr>
              <w:widowControl w:val="0"/>
              <w:suppressAutoHyphens/>
              <w:rPr>
                <w:sz w:val="18"/>
                <w:szCs w:val="18"/>
                <w:lang w:val="pt-BR"/>
              </w:rPr>
            </w:pPr>
          </w:p>
        </w:tc>
        <w:tc>
          <w:tcPr>
            <w:tcW w:w="1564" w:type="dxa"/>
            <w:vAlign w:val="center"/>
          </w:tcPr>
          <w:p w14:paraId="039D41B8" w14:textId="3172663A" w:rsidR="00CF4FDF" w:rsidRPr="008461DD" w:rsidRDefault="00CF4FDF" w:rsidP="00CF4FDF">
            <w:pPr>
              <w:widowControl w:val="0"/>
              <w:suppressAutoHyphens/>
              <w:jc w:val="center"/>
              <w:rPr>
                <w:sz w:val="18"/>
                <w:szCs w:val="18"/>
                <w:lang w:val="pt-BR"/>
              </w:rPr>
            </w:pPr>
          </w:p>
        </w:tc>
      </w:tr>
    </w:tbl>
    <w:p w14:paraId="0E0A3D95" w14:textId="77777777" w:rsidR="001B253D" w:rsidRDefault="001B253D">
      <w:pPr>
        <w:overflowPunct/>
        <w:autoSpaceDE/>
        <w:autoSpaceDN/>
        <w:adjustRightInd/>
        <w:textAlignment w:val="auto"/>
        <w:rPr>
          <w:b/>
          <w:smallCaps/>
          <w:kern w:val="28"/>
          <w:sz w:val="24"/>
          <w:szCs w:val="24"/>
          <w:lang w:val="pt-BR" w:eastAsia="en-US"/>
        </w:rPr>
      </w:pPr>
      <w:r>
        <w:br w:type="page"/>
      </w:r>
    </w:p>
    <w:p w14:paraId="7DB7DC05" w14:textId="2AB8C92B" w:rsidR="009E575B" w:rsidRPr="009E0A10" w:rsidRDefault="009E575B" w:rsidP="009E575B">
      <w:pPr>
        <w:pStyle w:val="Ttulo1"/>
        <w:spacing w:before="120"/>
        <w:ind w:left="0"/>
      </w:pPr>
      <w:r w:rsidRPr="009E0A10">
        <w:lastRenderedPageBreak/>
        <w:t>Objetivo</w:t>
      </w:r>
    </w:p>
    <w:p w14:paraId="118094DE" w14:textId="2E121028" w:rsidR="009E575B" w:rsidRDefault="00510DF7" w:rsidP="009E575B">
      <w:pPr>
        <w:tabs>
          <w:tab w:val="left" w:pos="7847"/>
        </w:tabs>
        <w:jc w:val="both"/>
        <w:rPr>
          <w:lang w:val="pt-BR"/>
        </w:rPr>
      </w:pPr>
      <w:r w:rsidRPr="00510DF7">
        <w:rPr>
          <w:lang w:val="pt-BR"/>
        </w:rPr>
        <w:t xml:space="preserve">O objetivo deste documento é descrever </w:t>
      </w:r>
      <w:r w:rsidR="00D202B5">
        <w:rPr>
          <w:lang w:val="pt-BR"/>
        </w:rPr>
        <w:t xml:space="preserve">um </w:t>
      </w:r>
      <w:r w:rsidR="00ED6476">
        <w:rPr>
          <w:lang w:val="pt-BR"/>
        </w:rPr>
        <w:t>ajuste n</w:t>
      </w:r>
      <w:r w:rsidRPr="00510DF7">
        <w:rPr>
          <w:lang w:val="pt-BR"/>
        </w:rPr>
        <w:t>o processo de integração de lançamentos de Conta Corrente</w:t>
      </w:r>
      <w:r>
        <w:rPr>
          <w:lang w:val="pt-BR"/>
        </w:rPr>
        <w:t xml:space="preserve"> gerados no sistema Change</w:t>
      </w:r>
      <w:r w:rsidR="00ED6476">
        <w:rPr>
          <w:lang w:val="pt-BR"/>
        </w:rPr>
        <w:t>-Web</w:t>
      </w:r>
      <w:r>
        <w:rPr>
          <w:lang w:val="pt-BR"/>
        </w:rPr>
        <w:t xml:space="preserve"> para</w:t>
      </w:r>
      <w:r w:rsidRPr="00510DF7">
        <w:rPr>
          <w:lang w:val="pt-BR"/>
        </w:rPr>
        <w:t xml:space="preserve"> o sistema e-Bank, através de chamada a</w:t>
      </w:r>
      <w:r w:rsidR="00ED6476">
        <w:rPr>
          <w:lang w:val="pt-BR"/>
        </w:rPr>
        <w:t>o</w:t>
      </w:r>
      <w:r w:rsidRPr="00510DF7">
        <w:rPr>
          <w:lang w:val="pt-BR"/>
        </w:rPr>
        <w:t xml:space="preserve"> WebService da Autbank.</w:t>
      </w:r>
    </w:p>
    <w:p w14:paraId="08E960B8" w14:textId="5CFF5D59" w:rsidR="00510DF7" w:rsidRPr="009E0A10" w:rsidRDefault="00510DF7" w:rsidP="00510DF7">
      <w:pPr>
        <w:pStyle w:val="Ttulo1"/>
        <w:spacing w:before="120"/>
        <w:ind w:left="0"/>
      </w:pPr>
      <w:r>
        <w:t>Descrição</w:t>
      </w:r>
    </w:p>
    <w:p w14:paraId="3211E73A" w14:textId="017D322A" w:rsidR="00510DF7" w:rsidRDefault="00510DF7" w:rsidP="00510DF7">
      <w:pPr>
        <w:widowControl w:val="0"/>
        <w:jc w:val="both"/>
        <w:rPr>
          <w:lang w:val="pt-BR"/>
        </w:rPr>
      </w:pPr>
      <w:r>
        <w:rPr>
          <w:rFonts w:cs="Verdana"/>
          <w:bCs/>
          <w:lang w:val="pt-BR"/>
        </w:rPr>
        <w:t xml:space="preserve">Será </w:t>
      </w:r>
      <w:r w:rsidR="00ED6476">
        <w:rPr>
          <w:rFonts w:cs="Verdana"/>
          <w:bCs/>
          <w:lang w:val="pt-BR"/>
        </w:rPr>
        <w:t>ajusta</w:t>
      </w:r>
      <w:r>
        <w:rPr>
          <w:rFonts w:cs="Verdana"/>
          <w:bCs/>
          <w:lang w:val="pt-BR"/>
        </w:rPr>
        <w:t>do no sistema Change-Web</w:t>
      </w:r>
      <w:r w:rsidR="00CE2D4C" w:rsidRPr="00CE2D4C">
        <w:rPr>
          <w:lang w:val="pt-BR"/>
        </w:rPr>
        <w:t xml:space="preserve"> </w:t>
      </w:r>
      <w:r w:rsidR="00CE2D4C">
        <w:rPr>
          <w:lang w:val="pt-BR"/>
        </w:rPr>
        <w:t xml:space="preserve">em </w:t>
      </w:r>
      <w:r w:rsidR="00CE2D4C">
        <w:rPr>
          <w:rFonts w:cs="Verdana"/>
          <w:bCs/>
          <w:lang w:val="pt-BR"/>
        </w:rPr>
        <w:t>“Interface -&gt; Tesouraria”</w:t>
      </w:r>
      <w:r>
        <w:rPr>
          <w:rFonts w:cs="Verdana"/>
          <w:bCs/>
          <w:lang w:val="pt-BR"/>
        </w:rPr>
        <w:t>, o processo de integração</w:t>
      </w:r>
      <w:r w:rsidRPr="001A5364">
        <w:rPr>
          <w:rFonts w:cs="Verdana"/>
          <w:bCs/>
          <w:lang w:val="pt-BR"/>
        </w:rPr>
        <w:t xml:space="preserve"> </w:t>
      </w:r>
      <w:r>
        <w:rPr>
          <w:rFonts w:cs="Verdana"/>
          <w:bCs/>
          <w:lang w:val="pt-BR"/>
        </w:rPr>
        <w:t xml:space="preserve">com o sistema Autbank, </w:t>
      </w:r>
      <w:r w:rsidR="00ED6476">
        <w:rPr>
          <w:rFonts w:cs="Verdana"/>
          <w:bCs/>
          <w:lang w:val="pt-BR"/>
        </w:rPr>
        <w:t>que</w:t>
      </w:r>
      <w:r>
        <w:rPr>
          <w:rFonts w:cs="Verdana"/>
          <w:bCs/>
          <w:lang w:val="pt-BR"/>
        </w:rPr>
        <w:t xml:space="preserve"> aciona o método “</w:t>
      </w:r>
      <w:r w:rsidRPr="00110D87">
        <w:rPr>
          <w:rFonts w:cs="Verdana"/>
          <w:bCs/>
          <w:lang w:val="pt-BR"/>
        </w:rPr>
        <w:t>entradaMovto</w:t>
      </w:r>
      <w:r>
        <w:rPr>
          <w:rFonts w:cs="Verdana"/>
          <w:bCs/>
          <w:lang w:val="pt-BR"/>
        </w:rPr>
        <w:t xml:space="preserve">” </w:t>
      </w:r>
      <w:r>
        <w:rPr>
          <w:lang w:val="pt-BR"/>
        </w:rPr>
        <w:t xml:space="preserve">para o envio dos lançamentos </w:t>
      </w:r>
      <w:r>
        <w:rPr>
          <w:rFonts w:cs="Verdana"/>
          <w:bCs/>
          <w:lang w:val="pt-BR"/>
        </w:rPr>
        <w:t>para Conta Corrente</w:t>
      </w:r>
      <w:r>
        <w:rPr>
          <w:lang w:val="pt-BR"/>
        </w:rPr>
        <w:t xml:space="preserve"> </w:t>
      </w:r>
      <w:r>
        <w:rPr>
          <w:rFonts w:cs="Verdana"/>
          <w:bCs/>
          <w:lang w:val="pt-BR"/>
        </w:rPr>
        <w:t>(</w:t>
      </w:r>
      <w:r>
        <w:rPr>
          <w:lang w:val="pt-BR"/>
        </w:rPr>
        <w:t>“forma MN” igual a “CC”</w:t>
      </w:r>
      <w:r>
        <w:rPr>
          <w:rFonts w:cs="Verdana"/>
          <w:bCs/>
          <w:lang w:val="pt-BR"/>
        </w:rPr>
        <w:t>).</w:t>
      </w:r>
    </w:p>
    <w:p w14:paraId="03B3CD5B" w14:textId="77777777" w:rsidR="00510DF7" w:rsidRPr="000E149E" w:rsidRDefault="00510DF7" w:rsidP="00510DF7">
      <w:pPr>
        <w:widowControl w:val="0"/>
        <w:rPr>
          <w:rFonts w:cs="Verdana"/>
          <w:bCs/>
          <w:lang w:val="pt-BR"/>
        </w:rPr>
      </w:pPr>
    </w:p>
    <w:p w14:paraId="23D9DB86" w14:textId="1FFD4955" w:rsidR="00510DF7" w:rsidRDefault="00510DF7" w:rsidP="00510DF7">
      <w:pPr>
        <w:widowControl w:val="0"/>
        <w:jc w:val="center"/>
        <w:rPr>
          <w:rFonts w:cs="Verdana"/>
          <w:b/>
          <w:sz w:val="48"/>
          <w:szCs w:val="48"/>
          <w:u w:val="single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FC55FB" wp14:editId="42CCC112">
                <wp:simplePos x="0" y="0"/>
                <wp:positionH relativeFrom="column">
                  <wp:posOffset>3866515</wp:posOffset>
                </wp:positionH>
                <wp:positionV relativeFrom="paragraph">
                  <wp:posOffset>744856</wp:posOffset>
                </wp:positionV>
                <wp:extent cx="311150" cy="146050"/>
                <wp:effectExtent l="0" t="0" r="12700" b="25400"/>
                <wp:wrapNone/>
                <wp:docPr id="10" name="Retângulo: Cantos Arredondado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150" cy="146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0000">
                            <a:alpha val="500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24AF83" id="Retângulo: Cantos Arredondados 10" o:spid="_x0000_s1026" style="position:absolute;margin-left:304.45pt;margin-top:58.65pt;width:24.5pt;height:1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" fillcolor="red" strokecolor="red" strokeweight="1.5pt">
                <v:fill opacity="3341f"/>
                <v:stroke dashstyle="1 1"/>
              </v:roundrect>
            </w:pict>
          </mc:Fallback>
        </mc:AlternateContent>
      </w:r>
      <w:r>
        <w:rPr>
          <w:rFonts w:cs="Verdana"/>
          <w:b/>
          <w:noProof/>
          <w:sz w:val="48"/>
          <w:szCs w:val="48"/>
          <w:u w:val="single"/>
          <w:lang w:val="pt-BR"/>
        </w:rPr>
        <w:drawing>
          <wp:inline distT="0" distB="0" distL="0" distR="0" wp14:anchorId="5E31F934" wp14:editId="604A5DCC">
            <wp:extent cx="6470650" cy="2438400"/>
            <wp:effectExtent l="0" t="0" r="6350" b="0"/>
            <wp:docPr id="20097301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D2F2" w14:textId="77777777" w:rsidR="00510DF7" w:rsidRDefault="00510DF7" w:rsidP="00510DF7">
      <w:pPr>
        <w:widowControl w:val="0"/>
        <w:rPr>
          <w:rFonts w:cs="Verdana"/>
          <w:bCs/>
          <w:lang w:val="pt-BR"/>
        </w:rPr>
      </w:pPr>
    </w:p>
    <w:p w14:paraId="3BFB14A5" w14:textId="0D982DB6" w:rsidR="00510DF7" w:rsidRPr="005A149D" w:rsidRDefault="00ED6476" w:rsidP="00510DF7">
      <w:pPr>
        <w:widowControl w:val="0"/>
        <w:jc w:val="both"/>
        <w:rPr>
          <w:rFonts w:cs="Verdana"/>
          <w:bCs/>
          <w:lang w:val="pt-BR"/>
        </w:rPr>
      </w:pPr>
      <w:r>
        <w:rPr>
          <w:rFonts w:cs="Verdana"/>
          <w:bCs/>
          <w:lang w:val="pt-BR"/>
        </w:rPr>
        <w:t>O</w:t>
      </w:r>
      <w:r w:rsidR="00510DF7" w:rsidRPr="005A149D">
        <w:rPr>
          <w:rFonts w:cs="Verdana"/>
          <w:bCs/>
          <w:lang w:val="pt-BR"/>
        </w:rPr>
        <w:t xml:space="preserve"> </w:t>
      </w:r>
      <w:r w:rsidR="00510DF7">
        <w:rPr>
          <w:rFonts w:cs="Verdana"/>
          <w:bCs/>
          <w:lang w:val="pt-BR"/>
        </w:rPr>
        <w:t>campo “</w:t>
      </w:r>
      <w:r w:rsidR="00510DF7" w:rsidRPr="002A1CD0">
        <w:rPr>
          <w:rFonts w:cs="Verdana"/>
          <w:bCs/>
          <w:lang w:val="pt-BR"/>
        </w:rPr>
        <w:t>entradaMovto</w:t>
      </w:r>
      <w:r w:rsidR="00510DF7">
        <w:rPr>
          <w:rFonts w:cs="Verdana"/>
          <w:bCs/>
          <w:lang w:val="pt-BR"/>
        </w:rPr>
        <w:t>.</w:t>
      </w:r>
      <w:r w:rsidR="00D202B5" w:rsidRPr="00D202B5">
        <w:rPr>
          <w:rFonts w:cs="Verdana"/>
          <w:bCs/>
          <w:lang w:val="pt-BR"/>
        </w:rPr>
        <w:t>nroDocto</w:t>
      </w:r>
      <w:r w:rsidR="00510DF7">
        <w:rPr>
          <w:rFonts w:cs="Verdana"/>
          <w:bCs/>
          <w:lang w:val="pt-BR"/>
        </w:rPr>
        <w:t xml:space="preserve">” </w:t>
      </w:r>
      <w:r>
        <w:rPr>
          <w:rFonts w:cs="Verdana"/>
          <w:bCs/>
          <w:lang w:val="pt-BR"/>
        </w:rPr>
        <w:t>será ajustado para enviar o “</w:t>
      </w:r>
      <w:r w:rsidR="00D202B5">
        <w:rPr>
          <w:rFonts w:cs="Verdana"/>
          <w:bCs/>
          <w:lang w:val="pt-BR"/>
        </w:rPr>
        <w:t>Identificação contábil</w:t>
      </w:r>
      <w:r w:rsidR="00EF4756">
        <w:rPr>
          <w:rFonts w:cs="Verdana"/>
          <w:bCs/>
          <w:lang w:val="pt-BR"/>
        </w:rPr>
        <w:t xml:space="preserve"> do lançamento</w:t>
      </w:r>
      <w:r>
        <w:rPr>
          <w:rFonts w:cs="Verdana"/>
          <w:bCs/>
          <w:lang w:val="pt-BR"/>
        </w:rPr>
        <w:t xml:space="preserve">” </w:t>
      </w:r>
      <w:r w:rsidR="00D202B5">
        <w:rPr>
          <w:rFonts w:cs="Verdana"/>
          <w:bCs/>
          <w:lang w:val="pt-BR"/>
        </w:rPr>
        <w:t>(CL04.REGISTRO)</w:t>
      </w:r>
      <w:r w:rsidR="00510DF7" w:rsidRPr="005A149D">
        <w:rPr>
          <w:rFonts w:cs="Verdana"/>
          <w:bCs/>
          <w:lang w:val="pt-BR"/>
        </w:rPr>
        <w:t>.</w:t>
      </w:r>
    </w:p>
    <w:p w14:paraId="2A53DD7A" w14:textId="77777777" w:rsidR="00510DF7" w:rsidRPr="005A149D" w:rsidRDefault="00510DF7" w:rsidP="00510DF7">
      <w:pPr>
        <w:widowControl w:val="0"/>
        <w:jc w:val="both"/>
        <w:rPr>
          <w:rFonts w:cs="Verdana"/>
          <w:bCs/>
          <w:lang w:val="pt-BR"/>
        </w:rPr>
      </w:pPr>
    </w:p>
    <w:p w14:paraId="213449B5" w14:textId="50D2875B" w:rsidR="00510DF7" w:rsidRDefault="00ED6476" w:rsidP="00510DF7">
      <w:pPr>
        <w:widowControl w:val="0"/>
        <w:jc w:val="both"/>
        <w:rPr>
          <w:rFonts w:cs="Verdana"/>
          <w:bCs/>
          <w:lang w:val="pt-BR"/>
        </w:rPr>
      </w:pPr>
      <w:r>
        <w:rPr>
          <w:rFonts w:cs="Verdana"/>
          <w:bCs/>
          <w:lang w:val="pt-BR"/>
        </w:rPr>
        <w:t>Nenhum outro ajuste será realizado no processo</w:t>
      </w:r>
      <w:r w:rsidR="00510DF7" w:rsidRPr="005A149D">
        <w:rPr>
          <w:rFonts w:cs="Verdana"/>
          <w:bCs/>
          <w:lang w:val="pt-BR"/>
        </w:rPr>
        <w:t>.</w:t>
      </w:r>
    </w:p>
    <w:p w14:paraId="037EF7EE" w14:textId="77777777" w:rsidR="00024B4C" w:rsidRDefault="00024B4C">
      <w:pPr>
        <w:overflowPunct/>
        <w:autoSpaceDE/>
        <w:autoSpaceDN/>
        <w:adjustRightInd/>
        <w:textAlignment w:val="auto"/>
      </w:pPr>
    </w:p>
    <w:p w14:paraId="38FA0E13" w14:textId="2FA2F727" w:rsidR="00024B4C" w:rsidRPr="004A19AB" w:rsidRDefault="00024B4C" w:rsidP="00024B4C">
      <w:pPr>
        <w:pStyle w:val="Ttulo1"/>
        <w:spacing w:before="120"/>
      </w:pPr>
      <w:r>
        <w:t>Detalhamento da API</w:t>
      </w:r>
      <w:r w:rsidR="004432B0">
        <w:t xml:space="preserve"> “</w:t>
      </w:r>
      <w:r w:rsidR="004432B0" w:rsidRPr="004432B0">
        <w:t>entradaMovto</w:t>
      </w:r>
      <w:r w:rsidR="004432B0">
        <w:t>”</w:t>
      </w:r>
    </w:p>
    <w:p w14:paraId="6BFAB39C" w14:textId="77777777" w:rsidR="00024B4C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F10A8">
        <w:rPr>
          <w:rFonts w:cs="Calibri"/>
          <w:snapToGrid w:val="0"/>
          <w:sz w:val="18"/>
          <w:szCs w:val="18"/>
        </w:rPr>
        <w:t>Exemplo de Payload de entrada:</w:t>
      </w:r>
    </w:p>
    <w:p w14:paraId="0BC9572B" w14:textId="77777777" w:rsidR="00024B4C" w:rsidRDefault="00024B4C" w:rsidP="00024B4C">
      <w:pPr>
        <w:jc w:val="both"/>
        <w:rPr>
          <w:rFonts w:cs="Calibri"/>
          <w:snapToGrid w:val="0"/>
          <w:sz w:val="18"/>
          <w:szCs w:val="18"/>
        </w:rPr>
      </w:pPr>
    </w:p>
    <w:p w14:paraId="4621CAE3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Body</w:t>
      </w:r>
    </w:p>
    <w:p w14:paraId="19713E22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-----</w:t>
      </w:r>
    </w:p>
    <w:p w14:paraId="286965C3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{</w:t>
      </w:r>
    </w:p>
    <w:p w14:paraId="6E71A149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"coligada": "001",</w:t>
      </w:r>
    </w:p>
    <w:p w14:paraId="1845573F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"agencia": "0001",</w:t>
      </w:r>
    </w:p>
    <w:p w14:paraId="3730CAC1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"codColigada": "001",</w:t>
      </w:r>
    </w:p>
    <w:p w14:paraId="65DF10CC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"codAgencia": "0001",</w:t>
      </w:r>
    </w:p>
    <w:p w14:paraId="39945546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"nroConta": "4567890",</w:t>
      </w:r>
    </w:p>
    <w:p w14:paraId="0A983F3E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"dataMovto": "2024-01-03",</w:t>
      </w:r>
    </w:p>
    <w:p w14:paraId="0DBED4B7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372047">
        <w:rPr>
          <w:rFonts w:cs="Calibri"/>
          <w:snapToGrid w:val="0"/>
          <w:sz w:val="18"/>
          <w:szCs w:val="18"/>
          <w:highlight w:val="yellow"/>
        </w:rPr>
        <w:t>"nroDocto": "555444",</w:t>
      </w:r>
    </w:p>
    <w:p w14:paraId="6CF323E1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"codHist": "1234",</w:t>
      </w:r>
    </w:p>
    <w:p w14:paraId="46B45FCE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"valor": 1000.55,</w:t>
      </w:r>
    </w:p>
    <w:p w14:paraId="10CC3F6D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"codAlinea": "</w:t>
      </w:r>
      <w:r>
        <w:rPr>
          <w:rFonts w:cs="Calibri"/>
          <w:snapToGrid w:val="0"/>
          <w:sz w:val="18"/>
          <w:szCs w:val="18"/>
        </w:rPr>
        <w:t xml:space="preserve">   </w:t>
      </w:r>
      <w:r w:rsidRPr="00CC3D81">
        <w:rPr>
          <w:rFonts w:cs="Calibri"/>
          <w:snapToGrid w:val="0"/>
          <w:sz w:val="18"/>
          <w:szCs w:val="18"/>
        </w:rPr>
        <w:t>",</w:t>
      </w:r>
    </w:p>
    <w:p w14:paraId="06A9E70F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"tarifado": "N",</w:t>
      </w:r>
    </w:p>
    <w:p w14:paraId="3F11CF3D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"origem": "</w:t>
      </w:r>
      <w:r>
        <w:rPr>
          <w:rFonts w:cs="Calibri"/>
          <w:snapToGrid w:val="0"/>
          <w:sz w:val="18"/>
          <w:szCs w:val="18"/>
        </w:rPr>
        <w:t>338</w:t>
      </w:r>
      <w:r w:rsidRPr="00CC3D81">
        <w:rPr>
          <w:rFonts w:cs="Calibri"/>
          <w:snapToGrid w:val="0"/>
          <w:sz w:val="18"/>
          <w:szCs w:val="18"/>
        </w:rPr>
        <w:t>",</w:t>
      </w:r>
    </w:p>
    <w:p w14:paraId="2948381E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"sisOrigem": "C</w:t>
      </w:r>
      <w:r>
        <w:rPr>
          <w:rFonts w:cs="Calibri"/>
          <w:snapToGrid w:val="0"/>
          <w:sz w:val="18"/>
          <w:szCs w:val="18"/>
        </w:rPr>
        <w:t>H</w:t>
      </w:r>
      <w:r w:rsidRPr="00CC3D81">
        <w:rPr>
          <w:rFonts w:cs="Calibri"/>
          <w:snapToGrid w:val="0"/>
          <w:sz w:val="18"/>
          <w:szCs w:val="18"/>
        </w:rPr>
        <w:t>A</w:t>
      </w:r>
      <w:r>
        <w:rPr>
          <w:rFonts w:cs="Calibri"/>
          <w:snapToGrid w:val="0"/>
          <w:sz w:val="18"/>
          <w:szCs w:val="18"/>
        </w:rPr>
        <w:t>NGE</w:t>
      </w:r>
      <w:r w:rsidRPr="00CC3D81">
        <w:rPr>
          <w:rFonts w:cs="Calibri"/>
          <w:snapToGrid w:val="0"/>
          <w:sz w:val="18"/>
          <w:szCs w:val="18"/>
        </w:rPr>
        <w:t>",</w:t>
      </w:r>
    </w:p>
    <w:p w14:paraId="529DB263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372047">
        <w:rPr>
          <w:rFonts w:cs="Calibri"/>
          <w:snapToGrid w:val="0"/>
          <w:sz w:val="18"/>
          <w:szCs w:val="18"/>
        </w:rPr>
        <w:t>"validaPtoCorte": "N",</w:t>
      </w:r>
    </w:p>
    <w:p w14:paraId="06D1517E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"bloqueiaSaldo": "N",</w:t>
      </w:r>
    </w:p>
    <w:p w14:paraId="272FF3DD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"codUsuario": "OPERADOR",</w:t>
      </w:r>
    </w:p>
    <w:p w14:paraId="75AB3BC0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"validaSaldoCC": "N",</w:t>
      </w:r>
    </w:p>
    <w:p w14:paraId="4520261E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"complHistorico": "HISTORICO MAIS DOCUMENTO",</w:t>
      </w:r>
    </w:p>
    <w:p w14:paraId="7D631FFE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"prazoBloqueio": 0,</w:t>
      </w:r>
    </w:p>
    <w:p w14:paraId="5ECF3DF8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"dataMovtoOrigem": "",</w:t>
      </w:r>
    </w:p>
    <w:p w14:paraId="4F89461C" w14:textId="77777777" w:rsidR="00024B4C" w:rsidRPr="00CC3D81" w:rsidRDefault="00024B4C" w:rsidP="00024B4C">
      <w:pPr>
        <w:jc w:val="both"/>
        <w:rPr>
          <w:rFonts w:cs="Calibri"/>
          <w:snapToGrid w:val="0"/>
          <w:sz w:val="18"/>
          <w:szCs w:val="18"/>
        </w:rPr>
      </w:pPr>
      <w:r w:rsidRPr="00CC3D81">
        <w:rPr>
          <w:rFonts w:cs="Calibri"/>
          <w:snapToGrid w:val="0"/>
          <w:sz w:val="18"/>
          <w:szCs w:val="18"/>
        </w:rPr>
        <w:t>"nroDoctoOrigem": ""</w:t>
      </w:r>
    </w:p>
    <w:p w14:paraId="6053730A" w14:textId="77777777" w:rsidR="00024B4C" w:rsidRDefault="00024B4C" w:rsidP="00024B4C">
      <w:pPr>
        <w:jc w:val="both"/>
        <w:rPr>
          <w:rFonts w:cs="Calibri"/>
          <w:snapToGrid w:val="0"/>
        </w:rPr>
      </w:pPr>
      <w:r w:rsidRPr="00CC3D81">
        <w:rPr>
          <w:rFonts w:cs="Calibri"/>
          <w:snapToGrid w:val="0"/>
          <w:sz w:val="18"/>
          <w:szCs w:val="18"/>
        </w:rPr>
        <w:t>}</w:t>
      </w:r>
    </w:p>
    <w:p w14:paraId="7C7142C9" w14:textId="77777777" w:rsidR="00024B4C" w:rsidRDefault="00024B4C" w:rsidP="00024B4C">
      <w:pPr>
        <w:overflowPunct/>
        <w:autoSpaceDE/>
        <w:autoSpaceDN/>
        <w:adjustRightInd/>
        <w:textAlignment w:val="auto"/>
        <w:rPr>
          <w:rFonts w:cs="Calibri"/>
          <w:snapToGrid w:val="0"/>
        </w:rPr>
      </w:pPr>
      <w:r>
        <w:rPr>
          <w:rFonts w:cs="Calibri"/>
          <w:snapToGrid w:val="0"/>
        </w:rPr>
        <w:br w:type="page"/>
      </w:r>
    </w:p>
    <w:p w14:paraId="201C1866" w14:textId="77777777" w:rsidR="00024B4C" w:rsidRDefault="00024B4C" w:rsidP="00024B4C">
      <w:pPr>
        <w:jc w:val="both"/>
        <w:rPr>
          <w:rFonts w:cs="Calibri"/>
          <w:snapToGrid w:val="0"/>
        </w:rPr>
      </w:pPr>
    </w:p>
    <w:tbl>
      <w:tblPr>
        <w:tblW w:w="1049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5103"/>
        <w:gridCol w:w="1134"/>
        <w:gridCol w:w="2552"/>
      </w:tblGrid>
      <w:tr w:rsidR="00024B4C" w:rsidRPr="00D775A7" w14:paraId="7C03E2D4" w14:textId="77777777" w:rsidTr="00024B4C">
        <w:trPr>
          <w:cantSplit/>
          <w:trHeight w:val="25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14:paraId="70E0D2CC" w14:textId="77777777" w:rsidR="00024B4C" w:rsidRPr="00D775A7" w:rsidRDefault="00024B4C" w:rsidP="002A0BB4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Boby</w:t>
            </w:r>
          </w:p>
        </w:tc>
      </w:tr>
      <w:tr w:rsidR="00024B4C" w:rsidRPr="00D775A7" w14:paraId="3C6E269C" w14:textId="77777777" w:rsidTr="00024B4C">
        <w:trPr>
          <w:cantSplit/>
          <w:trHeight w:val="255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C21CFA2" w14:textId="77777777" w:rsidR="00024B4C" w:rsidRPr="00D775A7" w:rsidRDefault="00024B4C" w:rsidP="002A0BB4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D775A7">
              <w:rPr>
                <w:rFonts w:cs="Arial"/>
                <w:b/>
                <w:bCs/>
                <w:sz w:val="18"/>
                <w:szCs w:val="18"/>
              </w:rPr>
              <w:t>Ca</w:t>
            </w:r>
            <w:r>
              <w:rPr>
                <w:rFonts w:cs="Arial"/>
                <w:b/>
                <w:bCs/>
                <w:sz w:val="18"/>
                <w:szCs w:val="18"/>
              </w:rPr>
              <w:t>mpo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82753FD" w14:textId="77777777" w:rsidR="00024B4C" w:rsidRPr="00D775A7" w:rsidRDefault="00024B4C" w:rsidP="002A0BB4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D775A7">
              <w:rPr>
                <w:rFonts w:cs="Arial"/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7CDFE75" w14:textId="77777777" w:rsidR="00024B4C" w:rsidRDefault="00024B4C" w:rsidP="002A0BB4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Tipo/Tam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 w14:paraId="54A7978F" w14:textId="77777777" w:rsidR="00024B4C" w:rsidRPr="00D775A7" w:rsidRDefault="00024B4C" w:rsidP="002A0BB4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D775A7">
              <w:rPr>
                <w:rFonts w:cs="Arial"/>
                <w:b/>
                <w:bCs/>
                <w:sz w:val="18"/>
                <w:szCs w:val="18"/>
              </w:rPr>
              <w:t>Conteúdo</w:t>
            </w:r>
          </w:p>
        </w:tc>
      </w:tr>
      <w:tr w:rsidR="00024B4C" w:rsidRPr="00D775A7" w14:paraId="0C8CB61D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CC0A75" w14:textId="77777777" w:rsidR="00024B4C" w:rsidRPr="006E1D89" w:rsidRDefault="00024B4C" w:rsidP="002A0BB4">
            <w:pPr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6E1D89">
              <w:rPr>
                <w:sz w:val="18"/>
                <w:szCs w:val="18"/>
              </w:rPr>
              <w:t>oligada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A17E5" w14:textId="77777777" w:rsidR="00024B4C" w:rsidRPr="00D775A7" w:rsidRDefault="00024B4C" w:rsidP="002A0BB4">
            <w:pPr>
              <w:rPr>
                <w:rFonts w:cs="Arial"/>
                <w:sz w:val="18"/>
                <w:szCs w:val="18"/>
              </w:rPr>
            </w:pPr>
            <w:r w:rsidRPr="00D775A7">
              <w:rPr>
                <w:sz w:val="18"/>
                <w:szCs w:val="18"/>
              </w:rPr>
              <w:t>Código da coligada que efetuará a liquidação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3B3E3" w14:textId="77777777" w:rsidR="00024B4C" w:rsidRPr="00D775A7" w:rsidRDefault="00024B4C" w:rsidP="002A0BB4">
            <w:pPr>
              <w:rPr>
                <w:rFonts w:cs="Arial"/>
                <w:sz w:val="18"/>
                <w:szCs w:val="18"/>
              </w:rPr>
            </w:pPr>
            <w:r w:rsidRPr="00A570C2">
              <w:rPr>
                <w:sz w:val="18"/>
                <w:szCs w:val="18"/>
              </w:rPr>
              <w:t>String</w:t>
            </w:r>
            <w:r>
              <w:rPr>
                <w:sz w:val="18"/>
                <w:szCs w:val="18"/>
              </w:rPr>
              <w:t>(3)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88E381" w14:textId="77777777" w:rsidR="00024B4C" w:rsidRPr="000541D3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0914E02A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333FBE" w14:textId="77777777" w:rsidR="00024B4C" w:rsidRPr="006E1D89" w:rsidRDefault="00024B4C" w:rsidP="002A0BB4">
            <w:pPr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Pr="006E1D89">
              <w:rPr>
                <w:sz w:val="18"/>
                <w:szCs w:val="18"/>
              </w:rPr>
              <w:t>gencia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12143" w14:textId="77777777" w:rsidR="00024B4C" w:rsidRPr="00D775A7" w:rsidRDefault="00024B4C" w:rsidP="002A0BB4">
            <w:pPr>
              <w:rPr>
                <w:rFonts w:cs="Arial"/>
                <w:sz w:val="18"/>
                <w:szCs w:val="18"/>
              </w:rPr>
            </w:pPr>
            <w:r w:rsidRPr="00D775A7">
              <w:rPr>
                <w:sz w:val="18"/>
                <w:szCs w:val="18"/>
              </w:rPr>
              <w:t>Código da agência que efetuará a liquidação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5B485" w14:textId="77777777" w:rsidR="00024B4C" w:rsidRPr="00D775A7" w:rsidRDefault="00024B4C" w:rsidP="002A0BB4">
            <w:pPr>
              <w:rPr>
                <w:rFonts w:cs="Arial"/>
                <w:sz w:val="18"/>
                <w:szCs w:val="18"/>
              </w:rPr>
            </w:pPr>
            <w:r w:rsidRPr="00A570C2">
              <w:rPr>
                <w:sz w:val="18"/>
                <w:szCs w:val="18"/>
              </w:rPr>
              <w:t>String</w:t>
            </w:r>
            <w:r>
              <w:rPr>
                <w:sz w:val="18"/>
                <w:szCs w:val="18"/>
              </w:rPr>
              <w:t>(5)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EB4077" w14:textId="77777777" w:rsidR="00024B4C" w:rsidRPr="00B55D30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6FCA0A3D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E850F3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6E1D89">
              <w:rPr>
                <w:sz w:val="18"/>
                <w:szCs w:val="18"/>
              </w:rPr>
              <w:t>codColigada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63BC3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D775A7">
              <w:rPr>
                <w:sz w:val="18"/>
                <w:szCs w:val="18"/>
              </w:rPr>
              <w:t>Código da coligada</w:t>
            </w:r>
            <w:r>
              <w:rPr>
                <w:sz w:val="18"/>
                <w:szCs w:val="18"/>
              </w:rPr>
              <w:t xml:space="preserve"> do cliente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F9E9B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String(3)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D45B93" w14:textId="77777777" w:rsidR="00024B4C" w:rsidRPr="00D775A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630B95E0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F7BF78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6E1D89">
              <w:rPr>
                <w:sz w:val="18"/>
                <w:szCs w:val="18"/>
              </w:rPr>
              <w:t>codAgencia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3B6F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D775A7">
              <w:rPr>
                <w:sz w:val="18"/>
                <w:szCs w:val="18"/>
              </w:rPr>
              <w:t>Agência destinatária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9C6D4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7D5AA8" w14:textId="77777777" w:rsidR="00024B4C" w:rsidRPr="00B55D30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5EFFD225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81B114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6E1D89">
              <w:rPr>
                <w:sz w:val="18"/>
                <w:szCs w:val="18"/>
              </w:rPr>
              <w:t>nroConta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2C06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D775A7">
              <w:rPr>
                <w:sz w:val="18"/>
                <w:szCs w:val="18"/>
              </w:rPr>
              <w:t xml:space="preserve">Conta </w:t>
            </w:r>
            <w:r>
              <w:rPr>
                <w:sz w:val="18"/>
                <w:szCs w:val="18"/>
              </w:rPr>
              <w:t xml:space="preserve">Corrente </w:t>
            </w:r>
            <w:r w:rsidRPr="00D775A7">
              <w:rPr>
                <w:sz w:val="18"/>
                <w:szCs w:val="18"/>
              </w:rPr>
              <w:t>destinatária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CC144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3F1470" w14:textId="77777777" w:rsidR="00024B4C" w:rsidRPr="00061BC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47AA6D82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2DBDE5" w14:textId="77777777" w:rsidR="00024B4C" w:rsidRPr="00802FD2" w:rsidRDefault="00024B4C" w:rsidP="002A0BB4">
            <w:pPr>
              <w:rPr>
                <w:sz w:val="18"/>
                <w:szCs w:val="18"/>
              </w:rPr>
            </w:pPr>
            <w:r w:rsidRPr="00802FD2"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>Movt</w:t>
            </w:r>
            <w:r w:rsidRPr="00802FD2">
              <w:rPr>
                <w:sz w:val="18"/>
                <w:szCs w:val="18"/>
              </w:rPr>
              <w:t>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AB59C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 do movimento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5FD15" w14:textId="77777777" w:rsidR="00024B4C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7AFF8B" w14:textId="77777777" w:rsidR="00024B4C" w:rsidRPr="00135485" w:rsidRDefault="00024B4C" w:rsidP="002A0BB4">
            <w:pPr>
              <w:rPr>
                <w:sz w:val="14"/>
                <w:szCs w:val="14"/>
              </w:rPr>
            </w:pPr>
          </w:p>
        </w:tc>
      </w:tr>
      <w:tr w:rsidR="00024B4C" w:rsidRPr="00D775A7" w14:paraId="00A935EC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7037F149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6E1D89">
              <w:rPr>
                <w:sz w:val="18"/>
                <w:szCs w:val="18"/>
              </w:rPr>
              <w:t>nroDocto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D306E4A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D775A7">
              <w:rPr>
                <w:sz w:val="18"/>
                <w:szCs w:val="18"/>
              </w:rPr>
              <w:t xml:space="preserve">Número </w:t>
            </w:r>
            <w:r>
              <w:rPr>
                <w:sz w:val="18"/>
                <w:szCs w:val="18"/>
              </w:rPr>
              <w:t xml:space="preserve">de identificação </w:t>
            </w:r>
            <w:r w:rsidRPr="00D775A7">
              <w:rPr>
                <w:sz w:val="18"/>
                <w:szCs w:val="18"/>
              </w:rPr>
              <w:t xml:space="preserve">do </w:t>
            </w:r>
            <w:r>
              <w:rPr>
                <w:sz w:val="18"/>
                <w:szCs w:val="18"/>
              </w:rPr>
              <w:t>lança</w:t>
            </w:r>
            <w:r w:rsidRPr="00D775A7">
              <w:rPr>
                <w:sz w:val="18"/>
                <w:szCs w:val="18"/>
              </w:rPr>
              <w:t>mento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3603CE99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String(7)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B198285" w14:textId="77777777" w:rsidR="00024B4C" w:rsidRDefault="00024B4C" w:rsidP="002A0BB4">
            <w:pPr>
              <w:rPr>
                <w:sz w:val="18"/>
                <w:szCs w:val="18"/>
              </w:rPr>
            </w:pPr>
            <w:r w:rsidRPr="00D775A7">
              <w:rPr>
                <w:sz w:val="18"/>
                <w:szCs w:val="18"/>
              </w:rPr>
              <w:t>CL04.</w:t>
            </w:r>
            <w:r>
              <w:rPr>
                <w:sz w:val="18"/>
                <w:szCs w:val="18"/>
              </w:rPr>
              <w:t>REGISTRO</w:t>
            </w:r>
          </w:p>
          <w:p w14:paraId="2CB11856" w14:textId="77777777" w:rsidR="00024B4C" w:rsidRDefault="00024B4C" w:rsidP="002A0BB4">
            <w:pPr>
              <w:rPr>
                <w:sz w:val="18"/>
                <w:szCs w:val="18"/>
              </w:rPr>
            </w:pPr>
          </w:p>
          <w:p w14:paraId="20FF63ED" w14:textId="77777777" w:rsidR="00024B4C" w:rsidRPr="00CB430A" w:rsidRDefault="00024B4C" w:rsidP="00024B4C">
            <w:pPr>
              <w:pStyle w:val="PargrafodaLista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CB430A">
              <w:rPr>
                <w:sz w:val="18"/>
                <w:szCs w:val="18"/>
              </w:rPr>
              <w:t>Truncar em 7 posições</w:t>
            </w:r>
          </w:p>
        </w:tc>
      </w:tr>
      <w:tr w:rsidR="00024B4C" w:rsidRPr="00D775A7" w14:paraId="2EE1C0FB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864266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6E1D89">
              <w:rPr>
                <w:sz w:val="18"/>
                <w:szCs w:val="18"/>
              </w:rPr>
              <w:t>codHist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2E95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264F7A">
              <w:rPr>
                <w:sz w:val="18"/>
                <w:szCs w:val="18"/>
              </w:rPr>
              <w:t xml:space="preserve">Cód. </w:t>
            </w:r>
            <w:r>
              <w:rPr>
                <w:sz w:val="18"/>
                <w:szCs w:val="18"/>
              </w:rPr>
              <w:t>d</w:t>
            </w:r>
            <w:r w:rsidRPr="00264F7A">
              <w:rPr>
                <w:sz w:val="18"/>
                <w:szCs w:val="18"/>
              </w:rPr>
              <w:t>o Historico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DBBF6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6077D4" w14:textId="77777777" w:rsidR="00024B4C" w:rsidRPr="00A83743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69AAB3CF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B5232B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 w:rsidRPr="006E1D89">
              <w:rPr>
                <w:sz w:val="18"/>
                <w:szCs w:val="18"/>
              </w:rPr>
              <w:t>alor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F520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0E04B5">
              <w:rPr>
                <w:sz w:val="18"/>
                <w:szCs w:val="18"/>
              </w:rPr>
              <w:t>Valor do movto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2918F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 w:rsidRPr="00A41106">
              <w:rPr>
                <w:sz w:val="18"/>
                <w:szCs w:val="18"/>
              </w:rPr>
              <w:t>decimal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A6F8FC" w14:textId="77777777" w:rsidR="00024B4C" w:rsidRPr="00061BC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098118A0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C10B5A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codAlinea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D5EE7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7928A3">
              <w:rPr>
                <w:sz w:val="18"/>
                <w:szCs w:val="18"/>
              </w:rPr>
              <w:t>Cod. da alínea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E8A47" w14:textId="77777777" w:rsidR="00024B4C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String(3)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5B8EC6" w14:textId="77777777" w:rsidR="00024B4C" w:rsidRPr="00135485" w:rsidRDefault="00024B4C" w:rsidP="002A0BB4">
            <w:pPr>
              <w:rPr>
                <w:sz w:val="14"/>
                <w:szCs w:val="14"/>
              </w:rPr>
            </w:pPr>
          </w:p>
        </w:tc>
      </w:tr>
      <w:tr w:rsidR="00024B4C" w:rsidRPr="00D775A7" w14:paraId="7E665C62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9A6BAC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074802">
              <w:rPr>
                <w:sz w:val="18"/>
                <w:szCs w:val="18"/>
              </w:rPr>
              <w:t>tarifado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16C25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C85424">
              <w:rPr>
                <w:sz w:val="18"/>
                <w:szCs w:val="18"/>
              </w:rPr>
              <w:t>Tipo de Tarifação:</w:t>
            </w:r>
            <w:r>
              <w:rPr>
                <w:sz w:val="18"/>
                <w:szCs w:val="18"/>
              </w:rPr>
              <w:t xml:space="preserve"> “</w:t>
            </w:r>
            <w:r w:rsidRPr="00C85424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”</w:t>
            </w:r>
            <w:r w:rsidRPr="00C85424">
              <w:rPr>
                <w:sz w:val="18"/>
                <w:szCs w:val="18"/>
              </w:rPr>
              <w:t xml:space="preserve"> - Tarifação Normal</w:t>
            </w:r>
            <w:r>
              <w:rPr>
                <w:sz w:val="18"/>
                <w:szCs w:val="18"/>
              </w:rPr>
              <w:t xml:space="preserve"> ou “</w:t>
            </w:r>
            <w:r w:rsidRPr="00C85424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”</w:t>
            </w:r>
            <w:r w:rsidRPr="00C85424">
              <w:rPr>
                <w:sz w:val="18"/>
                <w:szCs w:val="18"/>
              </w:rPr>
              <w:t xml:space="preserve"> - Isento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E85EE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A4E809" w14:textId="77777777" w:rsidR="00024B4C" w:rsidRPr="00D775A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79E55648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F327DE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6E1D89">
              <w:rPr>
                <w:sz w:val="18"/>
                <w:szCs w:val="18"/>
              </w:rPr>
              <w:t>origem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4AB1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Identificação da origem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71003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6E2746" w14:textId="77777777" w:rsidR="00024B4C" w:rsidRPr="00D775A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3D65CA1F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2C0EA7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6E1D89">
              <w:rPr>
                <w:sz w:val="18"/>
                <w:szCs w:val="18"/>
              </w:rPr>
              <w:t>sisOrigem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03D9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D775A7">
              <w:rPr>
                <w:sz w:val="18"/>
                <w:szCs w:val="18"/>
              </w:rPr>
              <w:t>Sistema Origem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F53F5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14935A" w14:textId="77777777" w:rsidR="00024B4C" w:rsidRPr="00D775A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1197C87E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07ECCB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68194B">
              <w:rPr>
                <w:sz w:val="18"/>
                <w:szCs w:val="18"/>
              </w:rPr>
              <w:t>validaPtoCorte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DFF2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4E092D">
              <w:rPr>
                <w:sz w:val="18"/>
                <w:szCs w:val="18"/>
              </w:rPr>
              <w:t>Indica se valida ponto de corte de CC</w:t>
            </w:r>
            <w:r>
              <w:rPr>
                <w:sz w:val="18"/>
                <w:szCs w:val="18"/>
              </w:rPr>
              <w:t xml:space="preserve"> </w:t>
            </w:r>
            <w:r w:rsidRPr="004E092D">
              <w:rPr>
                <w:sz w:val="18"/>
                <w:szCs w:val="18"/>
              </w:rPr>
              <w:t>(S/N)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3033B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1FD0BD" w14:textId="77777777" w:rsidR="00024B4C" w:rsidRPr="00D775A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742D4888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F3377C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E26315">
              <w:rPr>
                <w:sz w:val="18"/>
                <w:szCs w:val="18"/>
              </w:rPr>
              <w:t>bloqueiaSaldo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3BE1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356A6B">
              <w:rPr>
                <w:sz w:val="18"/>
                <w:szCs w:val="18"/>
              </w:rPr>
              <w:t>Indica se o valor do lançamento deve ser bloqueado no saldo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A0A8B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934E3C" w14:textId="77777777" w:rsidR="00024B4C" w:rsidRPr="00D775A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1872BB43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44899D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6E1D89">
              <w:rPr>
                <w:sz w:val="18"/>
                <w:szCs w:val="18"/>
              </w:rPr>
              <w:t>codUsuario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FF76B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446E37">
              <w:rPr>
                <w:sz w:val="18"/>
                <w:szCs w:val="18"/>
              </w:rPr>
              <w:t>Código do Usuário</w:t>
            </w:r>
            <w:r w:rsidRPr="00D775A7">
              <w:rPr>
                <w:sz w:val="18"/>
                <w:szCs w:val="18"/>
              </w:rPr>
              <w:t xml:space="preserve"> que cadastrou a informação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3A43B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E0358A" w14:textId="77777777" w:rsidR="00024B4C" w:rsidRPr="00D775A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5C5B0BA5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86C1CD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8933F1">
              <w:rPr>
                <w:sz w:val="18"/>
                <w:szCs w:val="18"/>
              </w:rPr>
              <w:t>validaSaldoCC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57B63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C472DC">
              <w:rPr>
                <w:sz w:val="18"/>
                <w:szCs w:val="18"/>
              </w:rPr>
              <w:t>Valida Saldo de Contas Correntes (S/N)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B5B5B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8C9C74" w14:textId="77777777" w:rsidR="00024B4C" w:rsidRPr="00D775A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2C432B15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DA9C5F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6E1D89">
              <w:rPr>
                <w:sz w:val="18"/>
                <w:szCs w:val="18"/>
              </w:rPr>
              <w:t>complHistorico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DC3C5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BA0F8D">
              <w:rPr>
                <w:sz w:val="18"/>
                <w:szCs w:val="18"/>
              </w:rPr>
              <w:t>Complemento Histórico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C65E9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1E7388" w14:textId="77777777" w:rsidR="00024B4C" w:rsidRPr="00061BC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3491BD57" w14:textId="77777777" w:rsidTr="00024B4C">
        <w:trPr>
          <w:trHeight w:val="25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D89614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681A1D">
              <w:rPr>
                <w:sz w:val="18"/>
                <w:szCs w:val="18"/>
              </w:rPr>
              <w:t>prazoBloqueio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41C0" w14:textId="77777777" w:rsidR="00024B4C" w:rsidRPr="004E3DEA" w:rsidRDefault="00024B4C" w:rsidP="002A0BB4">
            <w:pPr>
              <w:rPr>
                <w:sz w:val="18"/>
                <w:szCs w:val="18"/>
              </w:rPr>
            </w:pPr>
            <w:r w:rsidRPr="00B41064">
              <w:rPr>
                <w:sz w:val="18"/>
                <w:szCs w:val="18"/>
              </w:rPr>
              <w:t>Prazo de Bloqueio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3D56" w14:textId="77777777" w:rsidR="00024B4C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AFD3C" w14:textId="77777777" w:rsidR="00024B4C" w:rsidRPr="00D775A7" w:rsidRDefault="00024B4C" w:rsidP="002A0BB4">
            <w:pPr>
              <w:rPr>
                <w:sz w:val="18"/>
                <w:szCs w:val="18"/>
              </w:rPr>
            </w:pPr>
          </w:p>
        </w:tc>
      </w:tr>
      <w:tr w:rsidR="00024B4C" w:rsidRPr="00D775A7" w14:paraId="71F98005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198493" w14:textId="77777777" w:rsidR="00024B4C" w:rsidRPr="00E3027F" w:rsidRDefault="00024B4C" w:rsidP="002A0BB4">
            <w:pPr>
              <w:rPr>
                <w:sz w:val="18"/>
                <w:szCs w:val="18"/>
              </w:rPr>
            </w:pPr>
            <w:r w:rsidRPr="00296952">
              <w:rPr>
                <w:sz w:val="18"/>
                <w:szCs w:val="18"/>
              </w:rPr>
              <w:t>dataMovtoOrigem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FF0AB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611D2C">
              <w:rPr>
                <w:sz w:val="18"/>
                <w:szCs w:val="18"/>
              </w:rPr>
              <w:t>Data do Movimento Origem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08DDD" w14:textId="77777777" w:rsidR="00024B4C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0F2489" w14:textId="77777777" w:rsidR="00024B4C" w:rsidRPr="00135485" w:rsidRDefault="00024B4C" w:rsidP="002A0BB4">
            <w:pPr>
              <w:rPr>
                <w:sz w:val="14"/>
                <w:szCs w:val="14"/>
              </w:rPr>
            </w:pPr>
          </w:p>
        </w:tc>
      </w:tr>
      <w:tr w:rsidR="00024B4C" w:rsidRPr="00D775A7" w14:paraId="72870AB2" w14:textId="77777777" w:rsidTr="00024B4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B1415F" w14:textId="77777777" w:rsidR="00024B4C" w:rsidRPr="006E1D89" w:rsidRDefault="00024B4C" w:rsidP="002A0BB4">
            <w:pPr>
              <w:rPr>
                <w:sz w:val="18"/>
                <w:szCs w:val="18"/>
              </w:rPr>
            </w:pPr>
            <w:r w:rsidRPr="008B4019">
              <w:rPr>
                <w:sz w:val="18"/>
                <w:szCs w:val="18"/>
              </w:rPr>
              <w:t>nroDoctoOrigem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8F3D" w14:textId="77777777" w:rsidR="00024B4C" w:rsidRPr="00D775A7" w:rsidRDefault="00024B4C" w:rsidP="002A0BB4">
            <w:pPr>
              <w:rPr>
                <w:sz w:val="18"/>
                <w:szCs w:val="18"/>
              </w:rPr>
            </w:pPr>
            <w:r w:rsidRPr="00BE6E07">
              <w:rPr>
                <w:sz w:val="18"/>
                <w:szCs w:val="18"/>
              </w:rPr>
              <w:t>Número do Documento Origem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4D3B3" w14:textId="77777777" w:rsidR="00024B4C" w:rsidRPr="00D775A7" w:rsidRDefault="00024B4C" w:rsidP="002A0BB4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String(7)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6A713D" w14:textId="77777777" w:rsidR="00024B4C" w:rsidRPr="00D775A7" w:rsidRDefault="00024B4C" w:rsidP="002A0BB4">
            <w:pPr>
              <w:rPr>
                <w:sz w:val="18"/>
                <w:szCs w:val="18"/>
              </w:rPr>
            </w:pPr>
          </w:p>
        </w:tc>
      </w:tr>
    </w:tbl>
    <w:p w14:paraId="41B25130" w14:textId="77777777" w:rsidR="00024B4C" w:rsidRDefault="00024B4C" w:rsidP="00024B4C">
      <w:pPr>
        <w:jc w:val="both"/>
        <w:rPr>
          <w:rFonts w:cs="Calibri"/>
          <w:snapToGrid w:val="0"/>
        </w:rPr>
      </w:pPr>
    </w:p>
    <w:p w14:paraId="70E18875" w14:textId="77777777" w:rsidR="00024B4C" w:rsidRDefault="00024B4C" w:rsidP="00024B4C">
      <w:pPr>
        <w:jc w:val="both"/>
        <w:rPr>
          <w:rFonts w:cs="Calibri"/>
          <w:snapToGrid w:val="0"/>
        </w:rPr>
      </w:pPr>
    </w:p>
    <w:p w14:paraId="12827987" w14:textId="1885C1FF" w:rsidR="000C3C63" w:rsidRPr="00024B4C" w:rsidRDefault="000C3C63" w:rsidP="00024B4C">
      <w:pPr>
        <w:overflowPunct/>
        <w:autoSpaceDE/>
        <w:autoSpaceDN/>
        <w:adjustRightInd/>
        <w:textAlignment w:val="auto"/>
        <w:rPr>
          <w:b/>
          <w:smallCaps/>
          <w:kern w:val="28"/>
          <w:sz w:val="24"/>
          <w:szCs w:val="24"/>
          <w:lang w:val="pt-BR" w:eastAsia="en-US"/>
        </w:rPr>
      </w:pPr>
    </w:p>
    <w:sectPr w:rsidR="000C3C63" w:rsidRPr="00024B4C" w:rsidSect="00024B4C">
      <w:headerReference w:type="default" r:id="rId9"/>
      <w:footerReference w:type="default" r:id="rId10"/>
      <w:footnotePr>
        <w:pos w:val="sectEnd"/>
      </w:footnotePr>
      <w:endnotePr>
        <w:numFmt w:val="decimal"/>
        <w:numStart w:val="0"/>
      </w:endnotePr>
      <w:pgSz w:w="11906" w:h="16838" w:code="9"/>
      <w:pgMar w:top="680" w:right="851" w:bottom="709" w:left="851" w:header="142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DE514" w14:textId="77777777" w:rsidR="003C769F" w:rsidRDefault="003C769F">
      <w:r>
        <w:separator/>
      </w:r>
    </w:p>
  </w:endnote>
  <w:endnote w:type="continuationSeparator" w:id="0">
    <w:p w14:paraId="4E9CBFBD" w14:textId="77777777" w:rsidR="003C769F" w:rsidRDefault="003C7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8047433"/>
      <w:docPartObj>
        <w:docPartGallery w:val="Page Numbers (Bottom of Page)"/>
        <w:docPartUnique/>
      </w:docPartObj>
    </w:sdtPr>
    <w:sdtEndPr/>
    <w:sdtContent>
      <w:p w14:paraId="68E0DB60" w14:textId="66919000" w:rsidR="009161D2" w:rsidRDefault="003057BF" w:rsidP="00C732D1">
        <w:pPr>
          <w:pStyle w:val="Rodap"/>
          <w:ind w:left="-851"/>
          <w:jc w:val="right"/>
        </w:pPr>
        <w:r>
          <w:rPr>
            <w:noProof/>
          </w:rPr>
          <w:drawing>
            <wp:inline distT="0" distB="0" distL="0" distR="0" wp14:anchorId="141F22FC" wp14:editId="031CB48D">
              <wp:extent cx="7667625" cy="446405"/>
              <wp:effectExtent l="0" t="0" r="9525" b="0"/>
              <wp:docPr id="824891453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73724" cy="45840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A2917" w14:textId="77777777" w:rsidR="003C769F" w:rsidRDefault="003C769F">
      <w:r>
        <w:separator/>
      </w:r>
    </w:p>
  </w:footnote>
  <w:footnote w:type="continuationSeparator" w:id="0">
    <w:p w14:paraId="21D22C3F" w14:textId="77777777" w:rsidR="003C769F" w:rsidRDefault="003C7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14851" w14:textId="03071C24" w:rsidR="009161D2" w:rsidRDefault="006A24A1" w:rsidP="00BD6FE9">
    <w:pPr>
      <w:pStyle w:val="Cabealho"/>
      <w:ind w:hanging="709"/>
    </w:pPr>
    <w:r>
      <w:rPr>
        <w:noProof/>
      </w:rPr>
      <w:drawing>
        <wp:inline distT="0" distB="0" distL="0" distR="0" wp14:anchorId="71A178A9" wp14:editId="7CE0E787">
          <wp:extent cx="752475" cy="717448"/>
          <wp:effectExtent l="0" t="0" r="0" b="6985"/>
          <wp:docPr id="1740262051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326" cy="732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;visibility:visible;mso-wrap-style:square" o:bullet="t">
        <v:imagedata r:id="rId1" o:title=""/>
      </v:shape>
    </w:pict>
  </w:numPicBullet>
  <w:abstractNum w:abstractNumId="0" w15:restartNumberingAfterBreak="0">
    <w:nsid w:val="FFFFFF7F"/>
    <w:multiLevelType w:val="singleLevel"/>
    <w:tmpl w:val="C1F21D76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132AA7C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3" w15:restartNumberingAfterBreak="0">
    <w:nsid w:val="06AD54B7"/>
    <w:multiLevelType w:val="hybridMultilevel"/>
    <w:tmpl w:val="1060AD6A"/>
    <w:lvl w:ilvl="0" w:tplc="490CC166"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631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A213E64"/>
    <w:multiLevelType w:val="multilevel"/>
    <w:tmpl w:val="ABBCE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0EAF734A"/>
    <w:multiLevelType w:val="hybridMultilevel"/>
    <w:tmpl w:val="84869B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D51545"/>
    <w:multiLevelType w:val="hybridMultilevel"/>
    <w:tmpl w:val="EF844004"/>
    <w:lvl w:ilvl="0" w:tplc="F9A4D4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76AD8"/>
    <w:multiLevelType w:val="hybridMultilevel"/>
    <w:tmpl w:val="26F6F5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C0C1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5022A65"/>
    <w:multiLevelType w:val="hybridMultilevel"/>
    <w:tmpl w:val="51C41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57904"/>
    <w:multiLevelType w:val="hybridMultilevel"/>
    <w:tmpl w:val="C33AF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B1C42"/>
    <w:multiLevelType w:val="hybridMultilevel"/>
    <w:tmpl w:val="2D627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41119"/>
    <w:multiLevelType w:val="hybridMultilevel"/>
    <w:tmpl w:val="86E0D078"/>
    <w:lvl w:ilvl="0" w:tplc="47D060B4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20ED6CC9"/>
    <w:multiLevelType w:val="hybridMultilevel"/>
    <w:tmpl w:val="438838D0"/>
    <w:lvl w:ilvl="0" w:tplc="0416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5" w15:restartNumberingAfterBreak="0">
    <w:nsid w:val="217B21D8"/>
    <w:multiLevelType w:val="hybridMultilevel"/>
    <w:tmpl w:val="141A6A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A97665"/>
    <w:multiLevelType w:val="hybridMultilevel"/>
    <w:tmpl w:val="50F4F1F4"/>
    <w:lvl w:ilvl="0" w:tplc="39E0CC02">
      <w:numFmt w:val="bullet"/>
      <w:lvlText w:val=""/>
      <w:lvlJc w:val="left"/>
      <w:pPr>
        <w:ind w:left="355" w:hanging="360"/>
      </w:pPr>
      <w:rPr>
        <w:rFonts w:ascii="Symbol" w:eastAsia="Times New Roman" w:hAnsi="Symbol" w:cs="Arial" w:hint="default"/>
      </w:rPr>
    </w:lvl>
    <w:lvl w:ilvl="1" w:tplc="A062411E">
      <w:start w:val="1"/>
      <w:numFmt w:val="bullet"/>
      <w:lvlText w:val=""/>
      <w:lvlJc w:val="left"/>
      <w:pPr>
        <w:ind w:left="1075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17" w15:restartNumberingAfterBreak="0">
    <w:nsid w:val="25735EC3"/>
    <w:multiLevelType w:val="hybridMultilevel"/>
    <w:tmpl w:val="305EDD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EB3DBB"/>
    <w:multiLevelType w:val="hybridMultilevel"/>
    <w:tmpl w:val="D2C0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D5D39"/>
    <w:multiLevelType w:val="hybridMultilevel"/>
    <w:tmpl w:val="2646B070"/>
    <w:lvl w:ilvl="0" w:tplc="D10C60E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F46C9"/>
    <w:multiLevelType w:val="hybridMultilevel"/>
    <w:tmpl w:val="BCD48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9D2CBC"/>
    <w:multiLevelType w:val="hybridMultilevel"/>
    <w:tmpl w:val="BD0E6A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CB5C0B"/>
    <w:multiLevelType w:val="multilevel"/>
    <w:tmpl w:val="D99A6B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35623188"/>
    <w:multiLevelType w:val="hybridMultilevel"/>
    <w:tmpl w:val="583099C8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6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/>
      </w:rPr>
    </w:lvl>
    <w:lvl w:ilvl="2" w:tplc="04160001">
      <w:start w:val="1"/>
      <w:numFmt w:val="bullet"/>
      <w:lvlText w:val=""/>
      <w:lvlJc w:val="left"/>
      <w:pPr>
        <w:tabs>
          <w:tab w:val="num" w:pos="1800"/>
        </w:tabs>
        <w:ind w:left="1800" w:hanging="18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398B4A51"/>
    <w:multiLevelType w:val="hybridMultilevel"/>
    <w:tmpl w:val="94FAC3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F240FA"/>
    <w:multiLevelType w:val="hybridMultilevel"/>
    <w:tmpl w:val="2238160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EA07ED"/>
    <w:multiLevelType w:val="multilevel"/>
    <w:tmpl w:val="BDA882A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7" w15:restartNumberingAfterBreak="0">
    <w:nsid w:val="4E252962"/>
    <w:multiLevelType w:val="hybridMultilevel"/>
    <w:tmpl w:val="86E0D078"/>
    <w:lvl w:ilvl="0" w:tplc="47D060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00E60"/>
    <w:multiLevelType w:val="hybridMultilevel"/>
    <w:tmpl w:val="524465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B5AFE"/>
    <w:multiLevelType w:val="hybridMultilevel"/>
    <w:tmpl w:val="8A3A4F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70298"/>
    <w:multiLevelType w:val="hybridMultilevel"/>
    <w:tmpl w:val="9AE8389C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57697"/>
    <w:multiLevelType w:val="hybridMultilevel"/>
    <w:tmpl w:val="0F1E667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EF0D07"/>
    <w:multiLevelType w:val="hybridMultilevel"/>
    <w:tmpl w:val="CFC8C6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265D0A"/>
    <w:multiLevelType w:val="hybridMultilevel"/>
    <w:tmpl w:val="BF329D14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AA5176E"/>
    <w:multiLevelType w:val="hybridMultilevel"/>
    <w:tmpl w:val="9948D904"/>
    <w:lvl w:ilvl="0" w:tplc="B85AE2CE"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425EA7"/>
    <w:multiLevelType w:val="hybridMultilevel"/>
    <w:tmpl w:val="778474E2"/>
    <w:lvl w:ilvl="0" w:tplc="60900A96">
      <w:start w:val="1"/>
      <w:numFmt w:val="decimal"/>
      <w:lvlText w:val="%1)"/>
      <w:lvlJc w:val="left"/>
      <w:pPr>
        <w:ind w:left="720" w:hanging="360"/>
      </w:pPr>
      <w:rPr>
        <w:rFonts w:cs="Verdana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5B5CA2"/>
    <w:multiLevelType w:val="hybridMultilevel"/>
    <w:tmpl w:val="9552158E"/>
    <w:lvl w:ilvl="0" w:tplc="53F2BDE8">
      <w:start w:val="1"/>
      <w:numFmt w:val="bullet"/>
      <w:pStyle w:val="Ttulo1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D21DAA"/>
    <w:multiLevelType w:val="hybridMultilevel"/>
    <w:tmpl w:val="8C1C78B6"/>
    <w:lvl w:ilvl="0" w:tplc="0416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8" w15:restartNumberingAfterBreak="0">
    <w:nsid w:val="7A95005A"/>
    <w:multiLevelType w:val="hybridMultilevel"/>
    <w:tmpl w:val="3ECC9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2D71F0"/>
    <w:multiLevelType w:val="hybridMultilevel"/>
    <w:tmpl w:val="DE7E2B2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D951217"/>
    <w:multiLevelType w:val="hybridMultilevel"/>
    <w:tmpl w:val="3D2C0CE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8593168">
    <w:abstractNumId w:val="2"/>
  </w:num>
  <w:num w:numId="2" w16cid:durableId="404306856">
    <w:abstractNumId w:val="23"/>
  </w:num>
  <w:num w:numId="3" w16cid:durableId="1244802458">
    <w:abstractNumId w:val="30"/>
  </w:num>
  <w:num w:numId="4" w16cid:durableId="1444955338">
    <w:abstractNumId w:val="1"/>
  </w:num>
  <w:num w:numId="5" w16cid:durableId="1612474892">
    <w:abstractNumId w:val="0"/>
  </w:num>
  <w:num w:numId="6" w16cid:durableId="812718966">
    <w:abstractNumId w:val="36"/>
  </w:num>
  <w:num w:numId="7" w16cid:durableId="1298728354">
    <w:abstractNumId w:val="7"/>
  </w:num>
  <w:num w:numId="8" w16cid:durableId="124157413">
    <w:abstractNumId w:val="14"/>
  </w:num>
  <w:num w:numId="9" w16cid:durableId="1075053797">
    <w:abstractNumId w:val="37"/>
  </w:num>
  <w:num w:numId="10" w16cid:durableId="1075668523">
    <w:abstractNumId w:val="33"/>
  </w:num>
  <w:num w:numId="11" w16cid:durableId="994797176">
    <w:abstractNumId w:val="29"/>
  </w:num>
  <w:num w:numId="12" w16cid:durableId="130945618">
    <w:abstractNumId w:val="8"/>
  </w:num>
  <w:num w:numId="13" w16cid:durableId="124353219">
    <w:abstractNumId w:val="4"/>
  </w:num>
  <w:num w:numId="14" w16cid:durableId="1174954864">
    <w:abstractNumId w:val="27"/>
  </w:num>
  <w:num w:numId="15" w16cid:durableId="513113441">
    <w:abstractNumId w:val="13"/>
  </w:num>
  <w:num w:numId="16" w16cid:durableId="1774935173">
    <w:abstractNumId w:val="32"/>
  </w:num>
  <w:num w:numId="17" w16cid:durableId="1069376468">
    <w:abstractNumId w:val="38"/>
  </w:num>
  <w:num w:numId="18" w16cid:durableId="299966227">
    <w:abstractNumId w:val="6"/>
  </w:num>
  <w:num w:numId="19" w16cid:durableId="956451083">
    <w:abstractNumId w:val="9"/>
  </w:num>
  <w:num w:numId="20" w16cid:durableId="1514957286">
    <w:abstractNumId w:val="22"/>
  </w:num>
  <w:num w:numId="21" w16cid:durableId="877006900">
    <w:abstractNumId w:val="18"/>
  </w:num>
  <w:num w:numId="22" w16cid:durableId="884026912">
    <w:abstractNumId w:val="17"/>
  </w:num>
  <w:num w:numId="23" w16cid:durableId="460659786">
    <w:abstractNumId w:val="24"/>
  </w:num>
  <w:num w:numId="24" w16cid:durableId="1716001898">
    <w:abstractNumId w:val="15"/>
  </w:num>
  <w:num w:numId="25" w16cid:durableId="1693532713">
    <w:abstractNumId w:val="19"/>
  </w:num>
  <w:num w:numId="26" w16cid:durableId="1956673602">
    <w:abstractNumId w:val="20"/>
  </w:num>
  <w:num w:numId="27" w16cid:durableId="1159268174">
    <w:abstractNumId w:val="39"/>
  </w:num>
  <w:num w:numId="28" w16cid:durableId="946959583">
    <w:abstractNumId w:val="26"/>
  </w:num>
  <w:num w:numId="29" w16cid:durableId="428042734">
    <w:abstractNumId w:val="12"/>
  </w:num>
  <w:num w:numId="30" w16cid:durableId="1187334134">
    <w:abstractNumId w:val="40"/>
  </w:num>
  <w:num w:numId="31" w16cid:durableId="1618021420">
    <w:abstractNumId w:val="11"/>
  </w:num>
  <w:num w:numId="32" w16cid:durableId="303894842">
    <w:abstractNumId w:val="16"/>
  </w:num>
  <w:num w:numId="33" w16cid:durableId="1885752160">
    <w:abstractNumId w:val="5"/>
  </w:num>
  <w:num w:numId="34" w16cid:durableId="2003115977">
    <w:abstractNumId w:val="10"/>
  </w:num>
  <w:num w:numId="35" w16cid:durableId="52390619">
    <w:abstractNumId w:val="35"/>
  </w:num>
  <w:num w:numId="36" w16cid:durableId="1050107523">
    <w:abstractNumId w:val="25"/>
  </w:num>
  <w:num w:numId="37" w16cid:durableId="1666738259">
    <w:abstractNumId w:val="28"/>
  </w:num>
  <w:num w:numId="38" w16cid:durableId="520321278">
    <w:abstractNumId w:val="34"/>
  </w:num>
  <w:num w:numId="39" w16cid:durableId="1313145346">
    <w:abstractNumId w:val="21"/>
  </w:num>
  <w:num w:numId="40" w16cid:durableId="1920796946">
    <w:abstractNumId w:val="3"/>
  </w:num>
  <w:num w:numId="41" w16cid:durableId="1484391866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00"/>
  <w:drawingGridVerticalSpacing w:val="120"/>
  <w:displayHorizontalDrawingGridEvery w:val="2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pos w:val="sectEnd"/>
    <w:footnote w:id="-1"/>
    <w:footnote w:id="0"/>
  </w:footnotePr>
  <w:endnotePr>
    <w:pos w:val="sectEnd"/>
    <w:numFmt w:val="decimal"/>
    <w:numStart w:val="0"/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17"/>
    <w:rsid w:val="00001DE2"/>
    <w:rsid w:val="000035BE"/>
    <w:rsid w:val="00003A22"/>
    <w:rsid w:val="00006326"/>
    <w:rsid w:val="00011101"/>
    <w:rsid w:val="000113B0"/>
    <w:rsid w:val="00011767"/>
    <w:rsid w:val="00011893"/>
    <w:rsid w:val="000132B8"/>
    <w:rsid w:val="00013838"/>
    <w:rsid w:val="00013895"/>
    <w:rsid w:val="00013955"/>
    <w:rsid w:val="00013E27"/>
    <w:rsid w:val="00014DE7"/>
    <w:rsid w:val="000152FC"/>
    <w:rsid w:val="00015544"/>
    <w:rsid w:val="00015D2F"/>
    <w:rsid w:val="00021E46"/>
    <w:rsid w:val="000225F8"/>
    <w:rsid w:val="00022AEA"/>
    <w:rsid w:val="00022CA3"/>
    <w:rsid w:val="00024B4C"/>
    <w:rsid w:val="00025772"/>
    <w:rsid w:val="00026ADD"/>
    <w:rsid w:val="00026EFB"/>
    <w:rsid w:val="00027927"/>
    <w:rsid w:val="000308A4"/>
    <w:rsid w:val="00031708"/>
    <w:rsid w:val="0003266C"/>
    <w:rsid w:val="00032B34"/>
    <w:rsid w:val="00034068"/>
    <w:rsid w:val="00035242"/>
    <w:rsid w:val="000357A5"/>
    <w:rsid w:val="00035922"/>
    <w:rsid w:val="00035B4D"/>
    <w:rsid w:val="000363BF"/>
    <w:rsid w:val="00036458"/>
    <w:rsid w:val="00036E5A"/>
    <w:rsid w:val="0004037D"/>
    <w:rsid w:val="000405E6"/>
    <w:rsid w:val="000411C5"/>
    <w:rsid w:val="0004140A"/>
    <w:rsid w:val="000424A4"/>
    <w:rsid w:val="0004267C"/>
    <w:rsid w:val="000427D4"/>
    <w:rsid w:val="00044AD2"/>
    <w:rsid w:val="00045150"/>
    <w:rsid w:val="000454E7"/>
    <w:rsid w:val="00045E57"/>
    <w:rsid w:val="0004627A"/>
    <w:rsid w:val="0004763A"/>
    <w:rsid w:val="00047F73"/>
    <w:rsid w:val="00050773"/>
    <w:rsid w:val="00050AB0"/>
    <w:rsid w:val="00050BC9"/>
    <w:rsid w:val="00051099"/>
    <w:rsid w:val="00051C41"/>
    <w:rsid w:val="00052E45"/>
    <w:rsid w:val="00053221"/>
    <w:rsid w:val="00053FC9"/>
    <w:rsid w:val="00056084"/>
    <w:rsid w:val="00056532"/>
    <w:rsid w:val="000573E8"/>
    <w:rsid w:val="00057968"/>
    <w:rsid w:val="00060199"/>
    <w:rsid w:val="000612F6"/>
    <w:rsid w:val="00061376"/>
    <w:rsid w:val="000616BF"/>
    <w:rsid w:val="000618F6"/>
    <w:rsid w:val="00061BC7"/>
    <w:rsid w:val="000621A0"/>
    <w:rsid w:val="00063BD3"/>
    <w:rsid w:val="000644CC"/>
    <w:rsid w:val="00066C16"/>
    <w:rsid w:val="0006797C"/>
    <w:rsid w:val="00067A64"/>
    <w:rsid w:val="00070881"/>
    <w:rsid w:val="00070B6B"/>
    <w:rsid w:val="000713C0"/>
    <w:rsid w:val="000718FA"/>
    <w:rsid w:val="00073510"/>
    <w:rsid w:val="000735D9"/>
    <w:rsid w:val="0007392D"/>
    <w:rsid w:val="000758F4"/>
    <w:rsid w:val="00081CEC"/>
    <w:rsid w:val="00083F56"/>
    <w:rsid w:val="00084364"/>
    <w:rsid w:val="0008533A"/>
    <w:rsid w:val="000862BD"/>
    <w:rsid w:val="0009086F"/>
    <w:rsid w:val="00093861"/>
    <w:rsid w:val="00094452"/>
    <w:rsid w:val="00095072"/>
    <w:rsid w:val="000956A9"/>
    <w:rsid w:val="000963C0"/>
    <w:rsid w:val="000978CB"/>
    <w:rsid w:val="000A03E7"/>
    <w:rsid w:val="000A2092"/>
    <w:rsid w:val="000A2D08"/>
    <w:rsid w:val="000A6117"/>
    <w:rsid w:val="000A652A"/>
    <w:rsid w:val="000B0900"/>
    <w:rsid w:val="000B0E03"/>
    <w:rsid w:val="000B2097"/>
    <w:rsid w:val="000B4D76"/>
    <w:rsid w:val="000B57F8"/>
    <w:rsid w:val="000B5860"/>
    <w:rsid w:val="000B58F1"/>
    <w:rsid w:val="000B7AF7"/>
    <w:rsid w:val="000C035D"/>
    <w:rsid w:val="000C079B"/>
    <w:rsid w:val="000C085A"/>
    <w:rsid w:val="000C1412"/>
    <w:rsid w:val="000C1A78"/>
    <w:rsid w:val="000C311D"/>
    <w:rsid w:val="000C36A9"/>
    <w:rsid w:val="000C3C63"/>
    <w:rsid w:val="000C402E"/>
    <w:rsid w:val="000C5715"/>
    <w:rsid w:val="000C6822"/>
    <w:rsid w:val="000C6B80"/>
    <w:rsid w:val="000D0F70"/>
    <w:rsid w:val="000D1013"/>
    <w:rsid w:val="000D14F3"/>
    <w:rsid w:val="000D17C1"/>
    <w:rsid w:val="000D2312"/>
    <w:rsid w:val="000D25A9"/>
    <w:rsid w:val="000D2C02"/>
    <w:rsid w:val="000D38A8"/>
    <w:rsid w:val="000D6849"/>
    <w:rsid w:val="000E0C28"/>
    <w:rsid w:val="000E1615"/>
    <w:rsid w:val="000E2204"/>
    <w:rsid w:val="000E2CA0"/>
    <w:rsid w:val="000E4F5F"/>
    <w:rsid w:val="000E54AC"/>
    <w:rsid w:val="000E5584"/>
    <w:rsid w:val="000E6BD5"/>
    <w:rsid w:val="000E6D15"/>
    <w:rsid w:val="000E6E90"/>
    <w:rsid w:val="000E7D93"/>
    <w:rsid w:val="000E7F9B"/>
    <w:rsid w:val="000F00C5"/>
    <w:rsid w:val="000F07F2"/>
    <w:rsid w:val="000F128A"/>
    <w:rsid w:val="000F25E9"/>
    <w:rsid w:val="000F28A4"/>
    <w:rsid w:val="000F298D"/>
    <w:rsid w:val="000F333A"/>
    <w:rsid w:val="000F3736"/>
    <w:rsid w:val="000F3BC0"/>
    <w:rsid w:val="000F4F52"/>
    <w:rsid w:val="000F77F9"/>
    <w:rsid w:val="000F7968"/>
    <w:rsid w:val="000F7C23"/>
    <w:rsid w:val="001002A9"/>
    <w:rsid w:val="00101B2F"/>
    <w:rsid w:val="00102A10"/>
    <w:rsid w:val="00104837"/>
    <w:rsid w:val="00105377"/>
    <w:rsid w:val="0010549A"/>
    <w:rsid w:val="00106534"/>
    <w:rsid w:val="0010740A"/>
    <w:rsid w:val="00112858"/>
    <w:rsid w:val="00112C68"/>
    <w:rsid w:val="00112DB4"/>
    <w:rsid w:val="0011359B"/>
    <w:rsid w:val="00113DB6"/>
    <w:rsid w:val="00113E28"/>
    <w:rsid w:val="001150AD"/>
    <w:rsid w:val="00116DCB"/>
    <w:rsid w:val="001209D3"/>
    <w:rsid w:val="0012262F"/>
    <w:rsid w:val="00122766"/>
    <w:rsid w:val="00122806"/>
    <w:rsid w:val="00122961"/>
    <w:rsid w:val="00124C05"/>
    <w:rsid w:val="00126364"/>
    <w:rsid w:val="00126C75"/>
    <w:rsid w:val="00127553"/>
    <w:rsid w:val="0013007F"/>
    <w:rsid w:val="00131015"/>
    <w:rsid w:val="00133D64"/>
    <w:rsid w:val="00133D71"/>
    <w:rsid w:val="00133EB3"/>
    <w:rsid w:val="00133F6E"/>
    <w:rsid w:val="00134945"/>
    <w:rsid w:val="0013536D"/>
    <w:rsid w:val="00136486"/>
    <w:rsid w:val="00136C2C"/>
    <w:rsid w:val="00137880"/>
    <w:rsid w:val="001405D1"/>
    <w:rsid w:val="0014067F"/>
    <w:rsid w:val="00140BB0"/>
    <w:rsid w:val="00141278"/>
    <w:rsid w:val="00141702"/>
    <w:rsid w:val="00141836"/>
    <w:rsid w:val="00142CE7"/>
    <w:rsid w:val="00142D3C"/>
    <w:rsid w:val="00143FE7"/>
    <w:rsid w:val="00144129"/>
    <w:rsid w:val="0014492F"/>
    <w:rsid w:val="00145BD8"/>
    <w:rsid w:val="00145E95"/>
    <w:rsid w:val="00146BB9"/>
    <w:rsid w:val="00146F8F"/>
    <w:rsid w:val="00151D9E"/>
    <w:rsid w:val="00152AAF"/>
    <w:rsid w:val="00153E7D"/>
    <w:rsid w:val="001554FE"/>
    <w:rsid w:val="00155666"/>
    <w:rsid w:val="00156FED"/>
    <w:rsid w:val="001575EC"/>
    <w:rsid w:val="00157F93"/>
    <w:rsid w:val="001639C7"/>
    <w:rsid w:val="00163AF7"/>
    <w:rsid w:val="00164306"/>
    <w:rsid w:val="001643E9"/>
    <w:rsid w:val="00166869"/>
    <w:rsid w:val="001677DA"/>
    <w:rsid w:val="00167B36"/>
    <w:rsid w:val="00167E64"/>
    <w:rsid w:val="00167F03"/>
    <w:rsid w:val="00170167"/>
    <w:rsid w:val="00170C82"/>
    <w:rsid w:val="00173537"/>
    <w:rsid w:val="00173785"/>
    <w:rsid w:val="0017512F"/>
    <w:rsid w:val="00176919"/>
    <w:rsid w:val="00177F10"/>
    <w:rsid w:val="0018046A"/>
    <w:rsid w:val="00181A3D"/>
    <w:rsid w:val="00182158"/>
    <w:rsid w:val="001826C3"/>
    <w:rsid w:val="001848FA"/>
    <w:rsid w:val="0018590B"/>
    <w:rsid w:val="00186129"/>
    <w:rsid w:val="00186529"/>
    <w:rsid w:val="00186E62"/>
    <w:rsid w:val="001902B1"/>
    <w:rsid w:val="0019091A"/>
    <w:rsid w:val="00190B0B"/>
    <w:rsid w:val="00191DAE"/>
    <w:rsid w:val="001927D4"/>
    <w:rsid w:val="00193909"/>
    <w:rsid w:val="00193B79"/>
    <w:rsid w:val="00195353"/>
    <w:rsid w:val="001971E5"/>
    <w:rsid w:val="001A042B"/>
    <w:rsid w:val="001A0990"/>
    <w:rsid w:val="001A28B9"/>
    <w:rsid w:val="001A2D45"/>
    <w:rsid w:val="001A3DC5"/>
    <w:rsid w:val="001A5FD6"/>
    <w:rsid w:val="001B05BE"/>
    <w:rsid w:val="001B1155"/>
    <w:rsid w:val="001B12EF"/>
    <w:rsid w:val="001B18AE"/>
    <w:rsid w:val="001B253D"/>
    <w:rsid w:val="001B2E70"/>
    <w:rsid w:val="001B37E4"/>
    <w:rsid w:val="001B3ABF"/>
    <w:rsid w:val="001B474D"/>
    <w:rsid w:val="001B5A94"/>
    <w:rsid w:val="001B5C83"/>
    <w:rsid w:val="001B60D0"/>
    <w:rsid w:val="001C00BB"/>
    <w:rsid w:val="001C0EA0"/>
    <w:rsid w:val="001C16CC"/>
    <w:rsid w:val="001C1788"/>
    <w:rsid w:val="001C1F23"/>
    <w:rsid w:val="001C2B22"/>
    <w:rsid w:val="001C2D62"/>
    <w:rsid w:val="001C3939"/>
    <w:rsid w:val="001C5687"/>
    <w:rsid w:val="001C59C3"/>
    <w:rsid w:val="001C67B9"/>
    <w:rsid w:val="001C67CF"/>
    <w:rsid w:val="001C69F0"/>
    <w:rsid w:val="001C7348"/>
    <w:rsid w:val="001C7A6E"/>
    <w:rsid w:val="001D15A5"/>
    <w:rsid w:val="001D182F"/>
    <w:rsid w:val="001D201C"/>
    <w:rsid w:val="001D3828"/>
    <w:rsid w:val="001D3D59"/>
    <w:rsid w:val="001D44B3"/>
    <w:rsid w:val="001D50BD"/>
    <w:rsid w:val="001D5192"/>
    <w:rsid w:val="001D56C4"/>
    <w:rsid w:val="001D621B"/>
    <w:rsid w:val="001D6918"/>
    <w:rsid w:val="001E1FF4"/>
    <w:rsid w:val="001E2DF3"/>
    <w:rsid w:val="001E2E78"/>
    <w:rsid w:val="001E2F6D"/>
    <w:rsid w:val="001E3033"/>
    <w:rsid w:val="001E30AF"/>
    <w:rsid w:val="001E404E"/>
    <w:rsid w:val="001E5D4E"/>
    <w:rsid w:val="001E5F8E"/>
    <w:rsid w:val="001F024B"/>
    <w:rsid w:val="001F0E90"/>
    <w:rsid w:val="001F1491"/>
    <w:rsid w:val="001F1D45"/>
    <w:rsid w:val="001F4309"/>
    <w:rsid w:val="001F5CAE"/>
    <w:rsid w:val="001F6024"/>
    <w:rsid w:val="001F631B"/>
    <w:rsid w:val="00203962"/>
    <w:rsid w:val="00203B6E"/>
    <w:rsid w:val="00203FA4"/>
    <w:rsid w:val="002068F4"/>
    <w:rsid w:val="00206DC8"/>
    <w:rsid w:val="002071A4"/>
    <w:rsid w:val="00207D19"/>
    <w:rsid w:val="0021076D"/>
    <w:rsid w:val="002108E6"/>
    <w:rsid w:val="00210EAC"/>
    <w:rsid w:val="002110FB"/>
    <w:rsid w:val="002115FD"/>
    <w:rsid w:val="00211CDE"/>
    <w:rsid w:val="002121BC"/>
    <w:rsid w:val="00212933"/>
    <w:rsid w:val="00214505"/>
    <w:rsid w:val="00215520"/>
    <w:rsid w:val="0021646C"/>
    <w:rsid w:val="0021650D"/>
    <w:rsid w:val="00217F64"/>
    <w:rsid w:val="002200C9"/>
    <w:rsid w:val="00221090"/>
    <w:rsid w:val="00221872"/>
    <w:rsid w:val="00222C62"/>
    <w:rsid w:val="00225C52"/>
    <w:rsid w:val="00225FBC"/>
    <w:rsid w:val="0022688D"/>
    <w:rsid w:val="00227100"/>
    <w:rsid w:val="00227694"/>
    <w:rsid w:val="002276B7"/>
    <w:rsid w:val="00230A40"/>
    <w:rsid w:val="00232765"/>
    <w:rsid w:val="00232FB1"/>
    <w:rsid w:val="0023413C"/>
    <w:rsid w:val="002341E6"/>
    <w:rsid w:val="0023543E"/>
    <w:rsid w:val="002373FA"/>
    <w:rsid w:val="00237D47"/>
    <w:rsid w:val="00237D81"/>
    <w:rsid w:val="00241392"/>
    <w:rsid w:val="00241503"/>
    <w:rsid w:val="002423DC"/>
    <w:rsid w:val="002430B4"/>
    <w:rsid w:val="00243144"/>
    <w:rsid w:val="00243BDF"/>
    <w:rsid w:val="002443C6"/>
    <w:rsid w:val="00245B6F"/>
    <w:rsid w:val="0024755F"/>
    <w:rsid w:val="002475E6"/>
    <w:rsid w:val="00250B50"/>
    <w:rsid w:val="002512A4"/>
    <w:rsid w:val="00251E3C"/>
    <w:rsid w:val="00253488"/>
    <w:rsid w:val="002534A9"/>
    <w:rsid w:val="00254D03"/>
    <w:rsid w:val="00256526"/>
    <w:rsid w:val="00256944"/>
    <w:rsid w:val="00257626"/>
    <w:rsid w:val="00257B4F"/>
    <w:rsid w:val="00260943"/>
    <w:rsid w:val="00261409"/>
    <w:rsid w:val="002636FE"/>
    <w:rsid w:val="00263DEF"/>
    <w:rsid w:val="002661B1"/>
    <w:rsid w:val="00267987"/>
    <w:rsid w:val="00270441"/>
    <w:rsid w:val="0027088E"/>
    <w:rsid w:val="00271381"/>
    <w:rsid w:val="00274A82"/>
    <w:rsid w:val="00274AA0"/>
    <w:rsid w:val="00275E6E"/>
    <w:rsid w:val="00275F41"/>
    <w:rsid w:val="002768F7"/>
    <w:rsid w:val="00277567"/>
    <w:rsid w:val="002815E6"/>
    <w:rsid w:val="00281CF0"/>
    <w:rsid w:val="002820C5"/>
    <w:rsid w:val="002848CC"/>
    <w:rsid w:val="00284A39"/>
    <w:rsid w:val="0028586F"/>
    <w:rsid w:val="0028696F"/>
    <w:rsid w:val="002875A8"/>
    <w:rsid w:val="00290030"/>
    <w:rsid w:val="0029056F"/>
    <w:rsid w:val="002925FE"/>
    <w:rsid w:val="00294C49"/>
    <w:rsid w:val="00295472"/>
    <w:rsid w:val="00295F3B"/>
    <w:rsid w:val="00297021"/>
    <w:rsid w:val="0029738D"/>
    <w:rsid w:val="002A06DC"/>
    <w:rsid w:val="002A127F"/>
    <w:rsid w:val="002A1617"/>
    <w:rsid w:val="002A1993"/>
    <w:rsid w:val="002A283B"/>
    <w:rsid w:val="002A386F"/>
    <w:rsid w:val="002A3E1A"/>
    <w:rsid w:val="002A4062"/>
    <w:rsid w:val="002A5382"/>
    <w:rsid w:val="002A7582"/>
    <w:rsid w:val="002A7D85"/>
    <w:rsid w:val="002B11C3"/>
    <w:rsid w:val="002B31E2"/>
    <w:rsid w:val="002B344B"/>
    <w:rsid w:val="002B3D0A"/>
    <w:rsid w:val="002B3DAE"/>
    <w:rsid w:val="002B4A3D"/>
    <w:rsid w:val="002B4CF5"/>
    <w:rsid w:val="002B5B66"/>
    <w:rsid w:val="002B6781"/>
    <w:rsid w:val="002B7F10"/>
    <w:rsid w:val="002C0508"/>
    <w:rsid w:val="002C10EC"/>
    <w:rsid w:val="002C2A2C"/>
    <w:rsid w:val="002C3905"/>
    <w:rsid w:val="002C3915"/>
    <w:rsid w:val="002C3EAC"/>
    <w:rsid w:val="002C4C34"/>
    <w:rsid w:val="002C519A"/>
    <w:rsid w:val="002C61D4"/>
    <w:rsid w:val="002C637E"/>
    <w:rsid w:val="002C749E"/>
    <w:rsid w:val="002D0011"/>
    <w:rsid w:val="002D03AE"/>
    <w:rsid w:val="002D0B7B"/>
    <w:rsid w:val="002D1C8B"/>
    <w:rsid w:val="002D1CD3"/>
    <w:rsid w:val="002D1DC3"/>
    <w:rsid w:val="002D2173"/>
    <w:rsid w:val="002D2C3F"/>
    <w:rsid w:val="002D30D0"/>
    <w:rsid w:val="002D334A"/>
    <w:rsid w:val="002D361E"/>
    <w:rsid w:val="002D429B"/>
    <w:rsid w:val="002D7057"/>
    <w:rsid w:val="002D71BC"/>
    <w:rsid w:val="002D76C2"/>
    <w:rsid w:val="002D7A18"/>
    <w:rsid w:val="002D7AD0"/>
    <w:rsid w:val="002E0927"/>
    <w:rsid w:val="002E2411"/>
    <w:rsid w:val="002E2F07"/>
    <w:rsid w:val="002E350C"/>
    <w:rsid w:val="002E3EE2"/>
    <w:rsid w:val="002E46EA"/>
    <w:rsid w:val="002E697C"/>
    <w:rsid w:val="002E6AB7"/>
    <w:rsid w:val="002E6CDF"/>
    <w:rsid w:val="002E7AAE"/>
    <w:rsid w:val="002F0095"/>
    <w:rsid w:val="002F0DDF"/>
    <w:rsid w:val="002F2889"/>
    <w:rsid w:val="002F4341"/>
    <w:rsid w:val="002F5DC6"/>
    <w:rsid w:val="002F63D0"/>
    <w:rsid w:val="002F663E"/>
    <w:rsid w:val="002F6CC2"/>
    <w:rsid w:val="003012E5"/>
    <w:rsid w:val="00301D5E"/>
    <w:rsid w:val="0030273D"/>
    <w:rsid w:val="00302839"/>
    <w:rsid w:val="00302A12"/>
    <w:rsid w:val="00302E3F"/>
    <w:rsid w:val="0030321F"/>
    <w:rsid w:val="003043D8"/>
    <w:rsid w:val="00305135"/>
    <w:rsid w:val="003057BF"/>
    <w:rsid w:val="00305AAC"/>
    <w:rsid w:val="00310927"/>
    <w:rsid w:val="0031160C"/>
    <w:rsid w:val="003123B2"/>
    <w:rsid w:val="0031243E"/>
    <w:rsid w:val="003130A4"/>
    <w:rsid w:val="003131D2"/>
    <w:rsid w:val="003138AD"/>
    <w:rsid w:val="00314EFF"/>
    <w:rsid w:val="00315B4E"/>
    <w:rsid w:val="00316EFF"/>
    <w:rsid w:val="003170A5"/>
    <w:rsid w:val="003214DD"/>
    <w:rsid w:val="003231B2"/>
    <w:rsid w:val="003234AC"/>
    <w:rsid w:val="00323E49"/>
    <w:rsid w:val="00324B56"/>
    <w:rsid w:val="00324CF9"/>
    <w:rsid w:val="00325340"/>
    <w:rsid w:val="00326F06"/>
    <w:rsid w:val="003271AD"/>
    <w:rsid w:val="00327AFF"/>
    <w:rsid w:val="003361A5"/>
    <w:rsid w:val="00340E27"/>
    <w:rsid w:val="00343642"/>
    <w:rsid w:val="00343B7D"/>
    <w:rsid w:val="00344A7C"/>
    <w:rsid w:val="00344B84"/>
    <w:rsid w:val="0034542D"/>
    <w:rsid w:val="003459BA"/>
    <w:rsid w:val="00346602"/>
    <w:rsid w:val="00346E6C"/>
    <w:rsid w:val="003474FA"/>
    <w:rsid w:val="00347B45"/>
    <w:rsid w:val="00351F43"/>
    <w:rsid w:val="003526FD"/>
    <w:rsid w:val="00352A86"/>
    <w:rsid w:val="00354B4F"/>
    <w:rsid w:val="00354C03"/>
    <w:rsid w:val="00354D63"/>
    <w:rsid w:val="00355C02"/>
    <w:rsid w:val="00355F7B"/>
    <w:rsid w:val="003566E7"/>
    <w:rsid w:val="003575A5"/>
    <w:rsid w:val="00360E33"/>
    <w:rsid w:val="00361901"/>
    <w:rsid w:val="00361EF8"/>
    <w:rsid w:val="003626BE"/>
    <w:rsid w:val="003646E0"/>
    <w:rsid w:val="0036496C"/>
    <w:rsid w:val="00364B03"/>
    <w:rsid w:val="0036562B"/>
    <w:rsid w:val="00365974"/>
    <w:rsid w:val="00367B90"/>
    <w:rsid w:val="00372047"/>
    <w:rsid w:val="00374F8C"/>
    <w:rsid w:val="003765B4"/>
    <w:rsid w:val="003769FD"/>
    <w:rsid w:val="00380077"/>
    <w:rsid w:val="0038051A"/>
    <w:rsid w:val="00383069"/>
    <w:rsid w:val="0038335C"/>
    <w:rsid w:val="003837FA"/>
    <w:rsid w:val="003839EF"/>
    <w:rsid w:val="00386325"/>
    <w:rsid w:val="00386732"/>
    <w:rsid w:val="00386832"/>
    <w:rsid w:val="00386F1E"/>
    <w:rsid w:val="003871C8"/>
    <w:rsid w:val="00387D09"/>
    <w:rsid w:val="003918A4"/>
    <w:rsid w:val="0039255C"/>
    <w:rsid w:val="00392978"/>
    <w:rsid w:val="003930E8"/>
    <w:rsid w:val="0039443D"/>
    <w:rsid w:val="00394D8F"/>
    <w:rsid w:val="0039524E"/>
    <w:rsid w:val="00395726"/>
    <w:rsid w:val="00395EE4"/>
    <w:rsid w:val="00396634"/>
    <w:rsid w:val="003975D7"/>
    <w:rsid w:val="00397DF5"/>
    <w:rsid w:val="003A0877"/>
    <w:rsid w:val="003A0A5C"/>
    <w:rsid w:val="003A0C61"/>
    <w:rsid w:val="003A1485"/>
    <w:rsid w:val="003A18DC"/>
    <w:rsid w:val="003A3609"/>
    <w:rsid w:val="003A3F33"/>
    <w:rsid w:val="003A4489"/>
    <w:rsid w:val="003A4773"/>
    <w:rsid w:val="003A4DD5"/>
    <w:rsid w:val="003A4F0F"/>
    <w:rsid w:val="003A6C97"/>
    <w:rsid w:val="003A73A6"/>
    <w:rsid w:val="003B0532"/>
    <w:rsid w:val="003B0791"/>
    <w:rsid w:val="003B0EC0"/>
    <w:rsid w:val="003B149D"/>
    <w:rsid w:val="003B1595"/>
    <w:rsid w:val="003B1DA1"/>
    <w:rsid w:val="003B2584"/>
    <w:rsid w:val="003B3C91"/>
    <w:rsid w:val="003B3D6A"/>
    <w:rsid w:val="003B40C5"/>
    <w:rsid w:val="003B5725"/>
    <w:rsid w:val="003B59C2"/>
    <w:rsid w:val="003B59D8"/>
    <w:rsid w:val="003B6313"/>
    <w:rsid w:val="003B6C5D"/>
    <w:rsid w:val="003B6EEC"/>
    <w:rsid w:val="003B72A4"/>
    <w:rsid w:val="003C0954"/>
    <w:rsid w:val="003C14E9"/>
    <w:rsid w:val="003C2AF1"/>
    <w:rsid w:val="003C318A"/>
    <w:rsid w:val="003C34BE"/>
    <w:rsid w:val="003C3832"/>
    <w:rsid w:val="003C38DB"/>
    <w:rsid w:val="003C3AD7"/>
    <w:rsid w:val="003C6754"/>
    <w:rsid w:val="003C765A"/>
    <w:rsid w:val="003C769F"/>
    <w:rsid w:val="003C7D85"/>
    <w:rsid w:val="003C7F92"/>
    <w:rsid w:val="003D05A5"/>
    <w:rsid w:val="003D0785"/>
    <w:rsid w:val="003D0872"/>
    <w:rsid w:val="003D183E"/>
    <w:rsid w:val="003D1C26"/>
    <w:rsid w:val="003D23DE"/>
    <w:rsid w:val="003D270E"/>
    <w:rsid w:val="003D2BC8"/>
    <w:rsid w:val="003D3905"/>
    <w:rsid w:val="003D39A4"/>
    <w:rsid w:val="003D5915"/>
    <w:rsid w:val="003E0F7A"/>
    <w:rsid w:val="003E12F1"/>
    <w:rsid w:val="003E208A"/>
    <w:rsid w:val="003E3060"/>
    <w:rsid w:val="003E3C62"/>
    <w:rsid w:val="003E6384"/>
    <w:rsid w:val="003E697F"/>
    <w:rsid w:val="003E6E1B"/>
    <w:rsid w:val="003E7619"/>
    <w:rsid w:val="003F0107"/>
    <w:rsid w:val="003F0434"/>
    <w:rsid w:val="003F0677"/>
    <w:rsid w:val="003F0D83"/>
    <w:rsid w:val="003F0F77"/>
    <w:rsid w:val="003F115C"/>
    <w:rsid w:val="003F2B52"/>
    <w:rsid w:val="003F3548"/>
    <w:rsid w:val="003F68FC"/>
    <w:rsid w:val="003F6EC2"/>
    <w:rsid w:val="003F71D9"/>
    <w:rsid w:val="004000BE"/>
    <w:rsid w:val="00401262"/>
    <w:rsid w:val="00401B4E"/>
    <w:rsid w:val="00401EFE"/>
    <w:rsid w:val="00404B18"/>
    <w:rsid w:val="00405BF3"/>
    <w:rsid w:val="00406001"/>
    <w:rsid w:val="00406604"/>
    <w:rsid w:val="004101EE"/>
    <w:rsid w:val="00413196"/>
    <w:rsid w:val="00414807"/>
    <w:rsid w:val="0041539A"/>
    <w:rsid w:val="00415B29"/>
    <w:rsid w:val="00415BE6"/>
    <w:rsid w:val="00415E50"/>
    <w:rsid w:val="00416791"/>
    <w:rsid w:val="004167F1"/>
    <w:rsid w:val="00417481"/>
    <w:rsid w:val="00417BC2"/>
    <w:rsid w:val="00420118"/>
    <w:rsid w:val="0042024C"/>
    <w:rsid w:val="00420A21"/>
    <w:rsid w:val="00421A58"/>
    <w:rsid w:val="00426370"/>
    <w:rsid w:val="00427FA2"/>
    <w:rsid w:val="00430D8E"/>
    <w:rsid w:val="004312C9"/>
    <w:rsid w:val="004325A2"/>
    <w:rsid w:val="004325E2"/>
    <w:rsid w:val="0043271F"/>
    <w:rsid w:val="004334A7"/>
    <w:rsid w:val="00433574"/>
    <w:rsid w:val="004348E6"/>
    <w:rsid w:val="00434D6A"/>
    <w:rsid w:val="00435852"/>
    <w:rsid w:val="00436BE5"/>
    <w:rsid w:val="00436E63"/>
    <w:rsid w:val="004373F9"/>
    <w:rsid w:val="004415C6"/>
    <w:rsid w:val="00441B98"/>
    <w:rsid w:val="0044233B"/>
    <w:rsid w:val="0044272B"/>
    <w:rsid w:val="004432B0"/>
    <w:rsid w:val="004437D0"/>
    <w:rsid w:val="00443BE4"/>
    <w:rsid w:val="00443FA4"/>
    <w:rsid w:val="0044718F"/>
    <w:rsid w:val="004500E8"/>
    <w:rsid w:val="00450286"/>
    <w:rsid w:val="00451953"/>
    <w:rsid w:val="004520EC"/>
    <w:rsid w:val="004522CC"/>
    <w:rsid w:val="004527C6"/>
    <w:rsid w:val="00454E0E"/>
    <w:rsid w:val="00456BE5"/>
    <w:rsid w:val="00457EF5"/>
    <w:rsid w:val="004601F1"/>
    <w:rsid w:val="00460424"/>
    <w:rsid w:val="00462579"/>
    <w:rsid w:val="00463267"/>
    <w:rsid w:val="00464E3C"/>
    <w:rsid w:val="00467C5B"/>
    <w:rsid w:val="004736BC"/>
    <w:rsid w:val="00473C78"/>
    <w:rsid w:val="00473F8E"/>
    <w:rsid w:val="00474339"/>
    <w:rsid w:val="004750DA"/>
    <w:rsid w:val="00476074"/>
    <w:rsid w:val="0047656D"/>
    <w:rsid w:val="00477811"/>
    <w:rsid w:val="00477A8F"/>
    <w:rsid w:val="00477B52"/>
    <w:rsid w:val="00477EE9"/>
    <w:rsid w:val="00480EC9"/>
    <w:rsid w:val="00481316"/>
    <w:rsid w:val="00482401"/>
    <w:rsid w:val="004834B5"/>
    <w:rsid w:val="0048421A"/>
    <w:rsid w:val="00484F82"/>
    <w:rsid w:val="0048569C"/>
    <w:rsid w:val="00485F93"/>
    <w:rsid w:val="00486B82"/>
    <w:rsid w:val="00487487"/>
    <w:rsid w:val="00492CD5"/>
    <w:rsid w:val="004939B0"/>
    <w:rsid w:val="00494695"/>
    <w:rsid w:val="00495C43"/>
    <w:rsid w:val="004964F5"/>
    <w:rsid w:val="00496AAF"/>
    <w:rsid w:val="004A19AB"/>
    <w:rsid w:val="004A2286"/>
    <w:rsid w:val="004A54E4"/>
    <w:rsid w:val="004A585B"/>
    <w:rsid w:val="004A59BC"/>
    <w:rsid w:val="004A680D"/>
    <w:rsid w:val="004A702E"/>
    <w:rsid w:val="004B035F"/>
    <w:rsid w:val="004B03F9"/>
    <w:rsid w:val="004B0625"/>
    <w:rsid w:val="004B0C1C"/>
    <w:rsid w:val="004B0DA2"/>
    <w:rsid w:val="004B127C"/>
    <w:rsid w:val="004B3E08"/>
    <w:rsid w:val="004B5763"/>
    <w:rsid w:val="004B5DBD"/>
    <w:rsid w:val="004B6A78"/>
    <w:rsid w:val="004B7873"/>
    <w:rsid w:val="004C107A"/>
    <w:rsid w:val="004C19DF"/>
    <w:rsid w:val="004C3749"/>
    <w:rsid w:val="004C4D28"/>
    <w:rsid w:val="004C5833"/>
    <w:rsid w:val="004C592C"/>
    <w:rsid w:val="004C662C"/>
    <w:rsid w:val="004C667B"/>
    <w:rsid w:val="004C71CC"/>
    <w:rsid w:val="004C7FA7"/>
    <w:rsid w:val="004D2042"/>
    <w:rsid w:val="004D2359"/>
    <w:rsid w:val="004D34B6"/>
    <w:rsid w:val="004D3C67"/>
    <w:rsid w:val="004D443B"/>
    <w:rsid w:val="004D499D"/>
    <w:rsid w:val="004D7281"/>
    <w:rsid w:val="004D777D"/>
    <w:rsid w:val="004E164B"/>
    <w:rsid w:val="004E2114"/>
    <w:rsid w:val="004E2883"/>
    <w:rsid w:val="004E30F0"/>
    <w:rsid w:val="004E326A"/>
    <w:rsid w:val="004E371B"/>
    <w:rsid w:val="004E6263"/>
    <w:rsid w:val="004E70B7"/>
    <w:rsid w:val="004E761E"/>
    <w:rsid w:val="004F1B3B"/>
    <w:rsid w:val="004F391E"/>
    <w:rsid w:val="0050041C"/>
    <w:rsid w:val="00502DC5"/>
    <w:rsid w:val="00505464"/>
    <w:rsid w:val="00505647"/>
    <w:rsid w:val="0050585C"/>
    <w:rsid w:val="00506559"/>
    <w:rsid w:val="00507172"/>
    <w:rsid w:val="00507E25"/>
    <w:rsid w:val="00510D07"/>
    <w:rsid w:val="00510DF7"/>
    <w:rsid w:val="005121DA"/>
    <w:rsid w:val="00512CED"/>
    <w:rsid w:val="005132A3"/>
    <w:rsid w:val="0051450D"/>
    <w:rsid w:val="005156A4"/>
    <w:rsid w:val="00515B6A"/>
    <w:rsid w:val="00516373"/>
    <w:rsid w:val="0051766D"/>
    <w:rsid w:val="00517D0F"/>
    <w:rsid w:val="00520337"/>
    <w:rsid w:val="00520E99"/>
    <w:rsid w:val="005219AF"/>
    <w:rsid w:val="00522C35"/>
    <w:rsid w:val="00523BEB"/>
    <w:rsid w:val="00523CA2"/>
    <w:rsid w:val="00524266"/>
    <w:rsid w:val="005256CA"/>
    <w:rsid w:val="005265EA"/>
    <w:rsid w:val="005277AD"/>
    <w:rsid w:val="00527AA3"/>
    <w:rsid w:val="00527D89"/>
    <w:rsid w:val="00527EF5"/>
    <w:rsid w:val="00532F7E"/>
    <w:rsid w:val="005332B5"/>
    <w:rsid w:val="005347DF"/>
    <w:rsid w:val="00534A21"/>
    <w:rsid w:val="00534C75"/>
    <w:rsid w:val="00535511"/>
    <w:rsid w:val="005367E0"/>
    <w:rsid w:val="00540FD0"/>
    <w:rsid w:val="005410C7"/>
    <w:rsid w:val="00541153"/>
    <w:rsid w:val="005411E6"/>
    <w:rsid w:val="00545360"/>
    <w:rsid w:val="005453D2"/>
    <w:rsid w:val="0054598A"/>
    <w:rsid w:val="00545CA6"/>
    <w:rsid w:val="00546877"/>
    <w:rsid w:val="00546947"/>
    <w:rsid w:val="00547317"/>
    <w:rsid w:val="00550B18"/>
    <w:rsid w:val="00553F3C"/>
    <w:rsid w:val="005540FF"/>
    <w:rsid w:val="005542B5"/>
    <w:rsid w:val="00554AD7"/>
    <w:rsid w:val="00555DB4"/>
    <w:rsid w:val="0055658B"/>
    <w:rsid w:val="00556757"/>
    <w:rsid w:val="00557808"/>
    <w:rsid w:val="00557BFF"/>
    <w:rsid w:val="00560D0A"/>
    <w:rsid w:val="005621AF"/>
    <w:rsid w:val="00562236"/>
    <w:rsid w:val="005622AC"/>
    <w:rsid w:val="005635EE"/>
    <w:rsid w:val="00565E72"/>
    <w:rsid w:val="0056601B"/>
    <w:rsid w:val="00567509"/>
    <w:rsid w:val="005709B9"/>
    <w:rsid w:val="00570C5D"/>
    <w:rsid w:val="00570D60"/>
    <w:rsid w:val="00571749"/>
    <w:rsid w:val="00571D6D"/>
    <w:rsid w:val="0057340D"/>
    <w:rsid w:val="00573B0C"/>
    <w:rsid w:val="005757C3"/>
    <w:rsid w:val="005766A0"/>
    <w:rsid w:val="00576E7D"/>
    <w:rsid w:val="0057758B"/>
    <w:rsid w:val="0057786C"/>
    <w:rsid w:val="00577C20"/>
    <w:rsid w:val="0058134E"/>
    <w:rsid w:val="00581FD1"/>
    <w:rsid w:val="00582383"/>
    <w:rsid w:val="00583C4F"/>
    <w:rsid w:val="00583F95"/>
    <w:rsid w:val="00584A7F"/>
    <w:rsid w:val="0058765A"/>
    <w:rsid w:val="0059004B"/>
    <w:rsid w:val="005900E4"/>
    <w:rsid w:val="0059042A"/>
    <w:rsid w:val="0059078B"/>
    <w:rsid w:val="00590B48"/>
    <w:rsid w:val="00590E76"/>
    <w:rsid w:val="00592729"/>
    <w:rsid w:val="00593B52"/>
    <w:rsid w:val="00593BE3"/>
    <w:rsid w:val="005955A6"/>
    <w:rsid w:val="005A0488"/>
    <w:rsid w:val="005A1667"/>
    <w:rsid w:val="005A2250"/>
    <w:rsid w:val="005A2DD1"/>
    <w:rsid w:val="005A3AE5"/>
    <w:rsid w:val="005A3F82"/>
    <w:rsid w:val="005A448C"/>
    <w:rsid w:val="005A485D"/>
    <w:rsid w:val="005A70EE"/>
    <w:rsid w:val="005B22DE"/>
    <w:rsid w:val="005B38A8"/>
    <w:rsid w:val="005B3B32"/>
    <w:rsid w:val="005B4997"/>
    <w:rsid w:val="005B62DA"/>
    <w:rsid w:val="005B63CF"/>
    <w:rsid w:val="005B6687"/>
    <w:rsid w:val="005B699B"/>
    <w:rsid w:val="005C0C5C"/>
    <w:rsid w:val="005C1128"/>
    <w:rsid w:val="005C161B"/>
    <w:rsid w:val="005C5F29"/>
    <w:rsid w:val="005C6984"/>
    <w:rsid w:val="005D2B0F"/>
    <w:rsid w:val="005D365E"/>
    <w:rsid w:val="005D36B6"/>
    <w:rsid w:val="005D4A8D"/>
    <w:rsid w:val="005D60CA"/>
    <w:rsid w:val="005D70AA"/>
    <w:rsid w:val="005D7BA4"/>
    <w:rsid w:val="005E29C6"/>
    <w:rsid w:val="005E2E39"/>
    <w:rsid w:val="005E3523"/>
    <w:rsid w:val="005E373F"/>
    <w:rsid w:val="005E4EA8"/>
    <w:rsid w:val="005E72B7"/>
    <w:rsid w:val="005E7F28"/>
    <w:rsid w:val="005F0499"/>
    <w:rsid w:val="005F1C60"/>
    <w:rsid w:val="005F33A6"/>
    <w:rsid w:val="005F3488"/>
    <w:rsid w:val="005F3D9A"/>
    <w:rsid w:val="005F429C"/>
    <w:rsid w:val="005F5768"/>
    <w:rsid w:val="005F5ABB"/>
    <w:rsid w:val="005F6726"/>
    <w:rsid w:val="005F735A"/>
    <w:rsid w:val="005F7E8E"/>
    <w:rsid w:val="0060030B"/>
    <w:rsid w:val="00600B12"/>
    <w:rsid w:val="006010B5"/>
    <w:rsid w:val="00601497"/>
    <w:rsid w:val="006022F5"/>
    <w:rsid w:val="00604215"/>
    <w:rsid w:val="00605A33"/>
    <w:rsid w:val="00607250"/>
    <w:rsid w:val="006073E8"/>
    <w:rsid w:val="006077DE"/>
    <w:rsid w:val="006102E6"/>
    <w:rsid w:val="00610946"/>
    <w:rsid w:val="00610BCE"/>
    <w:rsid w:val="006112E0"/>
    <w:rsid w:val="006131FC"/>
    <w:rsid w:val="006133AD"/>
    <w:rsid w:val="00613F03"/>
    <w:rsid w:val="00614341"/>
    <w:rsid w:val="006149D4"/>
    <w:rsid w:val="006167D5"/>
    <w:rsid w:val="00620DEB"/>
    <w:rsid w:val="0062100F"/>
    <w:rsid w:val="00621040"/>
    <w:rsid w:val="006211FC"/>
    <w:rsid w:val="006254B9"/>
    <w:rsid w:val="006259F0"/>
    <w:rsid w:val="006266EF"/>
    <w:rsid w:val="00626E05"/>
    <w:rsid w:val="00630413"/>
    <w:rsid w:val="006311AF"/>
    <w:rsid w:val="006328FA"/>
    <w:rsid w:val="006333EB"/>
    <w:rsid w:val="00633872"/>
    <w:rsid w:val="00633B72"/>
    <w:rsid w:val="00633C62"/>
    <w:rsid w:val="00634BE3"/>
    <w:rsid w:val="00636FD0"/>
    <w:rsid w:val="006404CE"/>
    <w:rsid w:val="006417E7"/>
    <w:rsid w:val="006426FC"/>
    <w:rsid w:val="00642855"/>
    <w:rsid w:val="0064373D"/>
    <w:rsid w:val="006441F0"/>
    <w:rsid w:val="00644ED0"/>
    <w:rsid w:val="006450CE"/>
    <w:rsid w:val="00646671"/>
    <w:rsid w:val="00646FB3"/>
    <w:rsid w:val="006476E5"/>
    <w:rsid w:val="006500F1"/>
    <w:rsid w:val="00651AF3"/>
    <w:rsid w:val="00652F72"/>
    <w:rsid w:val="006533EB"/>
    <w:rsid w:val="00653855"/>
    <w:rsid w:val="00653B5F"/>
    <w:rsid w:val="006541C2"/>
    <w:rsid w:val="00654847"/>
    <w:rsid w:val="00654BB1"/>
    <w:rsid w:val="00654DB6"/>
    <w:rsid w:val="00654EC6"/>
    <w:rsid w:val="006559CB"/>
    <w:rsid w:val="00655D73"/>
    <w:rsid w:val="00656869"/>
    <w:rsid w:val="006569AD"/>
    <w:rsid w:val="00657DBA"/>
    <w:rsid w:val="00657EDE"/>
    <w:rsid w:val="00661E4F"/>
    <w:rsid w:val="00662685"/>
    <w:rsid w:val="0066325D"/>
    <w:rsid w:val="00663889"/>
    <w:rsid w:val="0066493A"/>
    <w:rsid w:val="00664C9E"/>
    <w:rsid w:val="00665815"/>
    <w:rsid w:val="00665BAD"/>
    <w:rsid w:val="0066754F"/>
    <w:rsid w:val="0066769F"/>
    <w:rsid w:val="0067024C"/>
    <w:rsid w:val="00670D30"/>
    <w:rsid w:val="006722F8"/>
    <w:rsid w:val="00672757"/>
    <w:rsid w:val="00672AA6"/>
    <w:rsid w:val="00672C69"/>
    <w:rsid w:val="00675238"/>
    <w:rsid w:val="006754C0"/>
    <w:rsid w:val="00676DFF"/>
    <w:rsid w:val="0067744B"/>
    <w:rsid w:val="00682EA1"/>
    <w:rsid w:val="006836A1"/>
    <w:rsid w:val="0068473A"/>
    <w:rsid w:val="00687D53"/>
    <w:rsid w:val="00690809"/>
    <w:rsid w:val="00690877"/>
    <w:rsid w:val="00691874"/>
    <w:rsid w:val="006936C3"/>
    <w:rsid w:val="006A1CF8"/>
    <w:rsid w:val="006A2254"/>
    <w:rsid w:val="006A24A1"/>
    <w:rsid w:val="006A494E"/>
    <w:rsid w:val="006A76FF"/>
    <w:rsid w:val="006B0419"/>
    <w:rsid w:val="006B046C"/>
    <w:rsid w:val="006B0AD1"/>
    <w:rsid w:val="006B2106"/>
    <w:rsid w:val="006B40D5"/>
    <w:rsid w:val="006B4221"/>
    <w:rsid w:val="006B4383"/>
    <w:rsid w:val="006B472A"/>
    <w:rsid w:val="006B66C9"/>
    <w:rsid w:val="006B6756"/>
    <w:rsid w:val="006B6C4E"/>
    <w:rsid w:val="006B6F03"/>
    <w:rsid w:val="006C01D0"/>
    <w:rsid w:val="006C132F"/>
    <w:rsid w:val="006C2274"/>
    <w:rsid w:val="006C2732"/>
    <w:rsid w:val="006C4233"/>
    <w:rsid w:val="006C62D4"/>
    <w:rsid w:val="006C671E"/>
    <w:rsid w:val="006C6D8D"/>
    <w:rsid w:val="006C74A2"/>
    <w:rsid w:val="006C77C6"/>
    <w:rsid w:val="006C7E5F"/>
    <w:rsid w:val="006D02B9"/>
    <w:rsid w:val="006D17D0"/>
    <w:rsid w:val="006D1A55"/>
    <w:rsid w:val="006D1D3D"/>
    <w:rsid w:val="006D375E"/>
    <w:rsid w:val="006D4679"/>
    <w:rsid w:val="006D542E"/>
    <w:rsid w:val="006D666F"/>
    <w:rsid w:val="006D6DD4"/>
    <w:rsid w:val="006D752C"/>
    <w:rsid w:val="006D7A1C"/>
    <w:rsid w:val="006E03AE"/>
    <w:rsid w:val="006E1001"/>
    <w:rsid w:val="006E1A37"/>
    <w:rsid w:val="006E51F3"/>
    <w:rsid w:val="006E60E6"/>
    <w:rsid w:val="006F2BD4"/>
    <w:rsid w:val="006F4A4C"/>
    <w:rsid w:val="006F59B5"/>
    <w:rsid w:val="006F5C13"/>
    <w:rsid w:val="006F7B0C"/>
    <w:rsid w:val="006F7D05"/>
    <w:rsid w:val="0070296F"/>
    <w:rsid w:val="00703EE1"/>
    <w:rsid w:val="00705631"/>
    <w:rsid w:val="007058AB"/>
    <w:rsid w:val="0070619D"/>
    <w:rsid w:val="00706DEB"/>
    <w:rsid w:val="0070739A"/>
    <w:rsid w:val="00707F8F"/>
    <w:rsid w:val="007100FA"/>
    <w:rsid w:val="00710836"/>
    <w:rsid w:val="00710E00"/>
    <w:rsid w:val="0071242E"/>
    <w:rsid w:val="007140F7"/>
    <w:rsid w:val="007146BC"/>
    <w:rsid w:val="00715370"/>
    <w:rsid w:val="00716A51"/>
    <w:rsid w:val="00721BF9"/>
    <w:rsid w:val="0072233C"/>
    <w:rsid w:val="00723654"/>
    <w:rsid w:val="00724162"/>
    <w:rsid w:val="00724579"/>
    <w:rsid w:val="007256B8"/>
    <w:rsid w:val="00726797"/>
    <w:rsid w:val="00726834"/>
    <w:rsid w:val="00726B1D"/>
    <w:rsid w:val="0072727F"/>
    <w:rsid w:val="00727C0E"/>
    <w:rsid w:val="00727C51"/>
    <w:rsid w:val="00730962"/>
    <w:rsid w:val="00730D99"/>
    <w:rsid w:val="0073265D"/>
    <w:rsid w:val="00733E4E"/>
    <w:rsid w:val="007347B8"/>
    <w:rsid w:val="00734B00"/>
    <w:rsid w:val="0073741A"/>
    <w:rsid w:val="007378F0"/>
    <w:rsid w:val="0074063E"/>
    <w:rsid w:val="00740E57"/>
    <w:rsid w:val="007418CE"/>
    <w:rsid w:val="00741F41"/>
    <w:rsid w:val="0074363B"/>
    <w:rsid w:val="00744298"/>
    <w:rsid w:val="00750434"/>
    <w:rsid w:val="00750B01"/>
    <w:rsid w:val="007512CB"/>
    <w:rsid w:val="00752EB8"/>
    <w:rsid w:val="00754313"/>
    <w:rsid w:val="0075484F"/>
    <w:rsid w:val="00754C67"/>
    <w:rsid w:val="007563A1"/>
    <w:rsid w:val="00757068"/>
    <w:rsid w:val="0075707B"/>
    <w:rsid w:val="0075751A"/>
    <w:rsid w:val="00757D93"/>
    <w:rsid w:val="00757E7C"/>
    <w:rsid w:val="00760235"/>
    <w:rsid w:val="007604BC"/>
    <w:rsid w:val="00762FBD"/>
    <w:rsid w:val="0076335E"/>
    <w:rsid w:val="00763909"/>
    <w:rsid w:val="007756FC"/>
    <w:rsid w:val="007763C2"/>
    <w:rsid w:val="0077642F"/>
    <w:rsid w:val="00780A5F"/>
    <w:rsid w:val="00781EE6"/>
    <w:rsid w:val="007827E2"/>
    <w:rsid w:val="007834F3"/>
    <w:rsid w:val="007836BC"/>
    <w:rsid w:val="007857A4"/>
    <w:rsid w:val="00785AB9"/>
    <w:rsid w:val="007870CB"/>
    <w:rsid w:val="00787532"/>
    <w:rsid w:val="00790023"/>
    <w:rsid w:val="007937F4"/>
    <w:rsid w:val="0079398F"/>
    <w:rsid w:val="00795C0C"/>
    <w:rsid w:val="00795C5A"/>
    <w:rsid w:val="00796167"/>
    <w:rsid w:val="007A032E"/>
    <w:rsid w:val="007A203B"/>
    <w:rsid w:val="007A2D0B"/>
    <w:rsid w:val="007A3DBC"/>
    <w:rsid w:val="007A4539"/>
    <w:rsid w:val="007A52AA"/>
    <w:rsid w:val="007A5337"/>
    <w:rsid w:val="007A7B2B"/>
    <w:rsid w:val="007B0829"/>
    <w:rsid w:val="007B08A3"/>
    <w:rsid w:val="007B13B7"/>
    <w:rsid w:val="007B2892"/>
    <w:rsid w:val="007B2EEB"/>
    <w:rsid w:val="007B3AD7"/>
    <w:rsid w:val="007B6BDB"/>
    <w:rsid w:val="007B71CF"/>
    <w:rsid w:val="007C24F9"/>
    <w:rsid w:val="007C4041"/>
    <w:rsid w:val="007C429B"/>
    <w:rsid w:val="007C7B9C"/>
    <w:rsid w:val="007C7C88"/>
    <w:rsid w:val="007D0942"/>
    <w:rsid w:val="007D150A"/>
    <w:rsid w:val="007D25D1"/>
    <w:rsid w:val="007D5019"/>
    <w:rsid w:val="007D52BD"/>
    <w:rsid w:val="007D5DDB"/>
    <w:rsid w:val="007E0AFE"/>
    <w:rsid w:val="007E0B51"/>
    <w:rsid w:val="007E2C16"/>
    <w:rsid w:val="007E4060"/>
    <w:rsid w:val="007E40C7"/>
    <w:rsid w:val="007E460D"/>
    <w:rsid w:val="007E600C"/>
    <w:rsid w:val="007E65CC"/>
    <w:rsid w:val="007E67FC"/>
    <w:rsid w:val="007F1FEF"/>
    <w:rsid w:val="007F2857"/>
    <w:rsid w:val="007F2AE8"/>
    <w:rsid w:val="007F4131"/>
    <w:rsid w:val="007F50D7"/>
    <w:rsid w:val="007F6FAF"/>
    <w:rsid w:val="0080108D"/>
    <w:rsid w:val="0080131D"/>
    <w:rsid w:val="008018E9"/>
    <w:rsid w:val="00801BC1"/>
    <w:rsid w:val="00801C1B"/>
    <w:rsid w:val="00802579"/>
    <w:rsid w:val="008034E4"/>
    <w:rsid w:val="00804921"/>
    <w:rsid w:val="00804EC7"/>
    <w:rsid w:val="008054FF"/>
    <w:rsid w:val="008055C5"/>
    <w:rsid w:val="00805B61"/>
    <w:rsid w:val="00806ACA"/>
    <w:rsid w:val="0080717B"/>
    <w:rsid w:val="008073C6"/>
    <w:rsid w:val="00807794"/>
    <w:rsid w:val="008121CC"/>
    <w:rsid w:val="00812FE9"/>
    <w:rsid w:val="00815570"/>
    <w:rsid w:val="00815BF0"/>
    <w:rsid w:val="0081773A"/>
    <w:rsid w:val="008218F6"/>
    <w:rsid w:val="0082356F"/>
    <w:rsid w:val="00823D87"/>
    <w:rsid w:val="00826A7B"/>
    <w:rsid w:val="008272A3"/>
    <w:rsid w:val="00830E9B"/>
    <w:rsid w:val="00830FFC"/>
    <w:rsid w:val="00831B64"/>
    <w:rsid w:val="00831E99"/>
    <w:rsid w:val="008325F5"/>
    <w:rsid w:val="00832BB8"/>
    <w:rsid w:val="0083350A"/>
    <w:rsid w:val="00834F40"/>
    <w:rsid w:val="008352C9"/>
    <w:rsid w:val="008359A2"/>
    <w:rsid w:val="008365A5"/>
    <w:rsid w:val="00836A67"/>
    <w:rsid w:val="00836D5A"/>
    <w:rsid w:val="00837CD2"/>
    <w:rsid w:val="0084102D"/>
    <w:rsid w:val="00843685"/>
    <w:rsid w:val="008453E8"/>
    <w:rsid w:val="008461DD"/>
    <w:rsid w:val="00846404"/>
    <w:rsid w:val="0085346F"/>
    <w:rsid w:val="00853843"/>
    <w:rsid w:val="00853C92"/>
    <w:rsid w:val="00854AFB"/>
    <w:rsid w:val="0085500E"/>
    <w:rsid w:val="008553FB"/>
    <w:rsid w:val="00857D75"/>
    <w:rsid w:val="0086123B"/>
    <w:rsid w:val="00861A50"/>
    <w:rsid w:val="0086249C"/>
    <w:rsid w:val="008642B9"/>
    <w:rsid w:val="00864FCC"/>
    <w:rsid w:val="0086524C"/>
    <w:rsid w:val="008659DB"/>
    <w:rsid w:val="00865C3C"/>
    <w:rsid w:val="008661FD"/>
    <w:rsid w:val="008670F5"/>
    <w:rsid w:val="00870471"/>
    <w:rsid w:val="00870C84"/>
    <w:rsid w:val="00871103"/>
    <w:rsid w:val="00872B51"/>
    <w:rsid w:val="00875140"/>
    <w:rsid w:val="00875BF0"/>
    <w:rsid w:val="00880286"/>
    <w:rsid w:val="008816E5"/>
    <w:rsid w:val="00881ADF"/>
    <w:rsid w:val="00882200"/>
    <w:rsid w:val="0088478B"/>
    <w:rsid w:val="00886A68"/>
    <w:rsid w:val="00887F39"/>
    <w:rsid w:val="00887FDB"/>
    <w:rsid w:val="008906C3"/>
    <w:rsid w:val="00890A0F"/>
    <w:rsid w:val="0089423A"/>
    <w:rsid w:val="0089595F"/>
    <w:rsid w:val="00896F70"/>
    <w:rsid w:val="008976B8"/>
    <w:rsid w:val="008977E7"/>
    <w:rsid w:val="008A0715"/>
    <w:rsid w:val="008A18D8"/>
    <w:rsid w:val="008A1BB3"/>
    <w:rsid w:val="008A2376"/>
    <w:rsid w:val="008A471E"/>
    <w:rsid w:val="008B0276"/>
    <w:rsid w:val="008B0546"/>
    <w:rsid w:val="008B0AC9"/>
    <w:rsid w:val="008B2214"/>
    <w:rsid w:val="008B22A3"/>
    <w:rsid w:val="008B44C8"/>
    <w:rsid w:val="008B4BED"/>
    <w:rsid w:val="008B5513"/>
    <w:rsid w:val="008B6804"/>
    <w:rsid w:val="008B747D"/>
    <w:rsid w:val="008C226E"/>
    <w:rsid w:val="008C42B0"/>
    <w:rsid w:val="008C4799"/>
    <w:rsid w:val="008C4EBC"/>
    <w:rsid w:val="008C522D"/>
    <w:rsid w:val="008C6A6D"/>
    <w:rsid w:val="008C70C6"/>
    <w:rsid w:val="008C7475"/>
    <w:rsid w:val="008C74EC"/>
    <w:rsid w:val="008D0D6B"/>
    <w:rsid w:val="008D28B4"/>
    <w:rsid w:val="008D2AC2"/>
    <w:rsid w:val="008D2C51"/>
    <w:rsid w:val="008D38B9"/>
    <w:rsid w:val="008D4E0C"/>
    <w:rsid w:val="008D5D24"/>
    <w:rsid w:val="008D5E65"/>
    <w:rsid w:val="008D6257"/>
    <w:rsid w:val="008E01FB"/>
    <w:rsid w:val="008E0290"/>
    <w:rsid w:val="008E176C"/>
    <w:rsid w:val="008E234F"/>
    <w:rsid w:val="008E262E"/>
    <w:rsid w:val="008E2978"/>
    <w:rsid w:val="008E331E"/>
    <w:rsid w:val="008E586E"/>
    <w:rsid w:val="008E6041"/>
    <w:rsid w:val="008E7408"/>
    <w:rsid w:val="008E7EF8"/>
    <w:rsid w:val="008F0EEA"/>
    <w:rsid w:val="008F1211"/>
    <w:rsid w:val="008F32FB"/>
    <w:rsid w:val="008F3746"/>
    <w:rsid w:val="008F4592"/>
    <w:rsid w:val="008F46EA"/>
    <w:rsid w:val="008F71D2"/>
    <w:rsid w:val="008F7C93"/>
    <w:rsid w:val="00900EDD"/>
    <w:rsid w:val="00903D86"/>
    <w:rsid w:val="00903E5C"/>
    <w:rsid w:val="009040E2"/>
    <w:rsid w:val="00904D15"/>
    <w:rsid w:val="00905A84"/>
    <w:rsid w:val="00905AFB"/>
    <w:rsid w:val="009065D7"/>
    <w:rsid w:val="00907454"/>
    <w:rsid w:val="00907511"/>
    <w:rsid w:val="00907FF7"/>
    <w:rsid w:val="00910A3C"/>
    <w:rsid w:val="00911EA6"/>
    <w:rsid w:val="009122D0"/>
    <w:rsid w:val="00912E60"/>
    <w:rsid w:val="00913E0F"/>
    <w:rsid w:val="0091496E"/>
    <w:rsid w:val="0091498C"/>
    <w:rsid w:val="00914AAB"/>
    <w:rsid w:val="00915564"/>
    <w:rsid w:val="009161D2"/>
    <w:rsid w:val="00917521"/>
    <w:rsid w:val="00917628"/>
    <w:rsid w:val="0092242E"/>
    <w:rsid w:val="00922DDD"/>
    <w:rsid w:val="00923753"/>
    <w:rsid w:val="00923F6E"/>
    <w:rsid w:val="00924C69"/>
    <w:rsid w:val="0092529C"/>
    <w:rsid w:val="00926B71"/>
    <w:rsid w:val="00927240"/>
    <w:rsid w:val="00927923"/>
    <w:rsid w:val="00927924"/>
    <w:rsid w:val="00930AE4"/>
    <w:rsid w:val="00931602"/>
    <w:rsid w:val="00931B07"/>
    <w:rsid w:val="0093273E"/>
    <w:rsid w:val="00933EDE"/>
    <w:rsid w:val="009342F1"/>
    <w:rsid w:val="00934486"/>
    <w:rsid w:val="009346CE"/>
    <w:rsid w:val="00934F41"/>
    <w:rsid w:val="00936259"/>
    <w:rsid w:val="00936B65"/>
    <w:rsid w:val="00940695"/>
    <w:rsid w:val="009424E7"/>
    <w:rsid w:val="009425F1"/>
    <w:rsid w:val="009431BC"/>
    <w:rsid w:val="009438C3"/>
    <w:rsid w:val="00943F51"/>
    <w:rsid w:val="00944104"/>
    <w:rsid w:val="00944670"/>
    <w:rsid w:val="00944E5F"/>
    <w:rsid w:val="009454B3"/>
    <w:rsid w:val="009457C7"/>
    <w:rsid w:val="00945D04"/>
    <w:rsid w:val="009461E1"/>
    <w:rsid w:val="00946353"/>
    <w:rsid w:val="0094639F"/>
    <w:rsid w:val="009467F9"/>
    <w:rsid w:val="00947466"/>
    <w:rsid w:val="00947BA9"/>
    <w:rsid w:val="00950FB0"/>
    <w:rsid w:val="009510BF"/>
    <w:rsid w:val="0095138D"/>
    <w:rsid w:val="009522C4"/>
    <w:rsid w:val="00952BF3"/>
    <w:rsid w:val="00952CEE"/>
    <w:rsid w:val="009540E3"/>
    <w:rsid w:val="00954F6A"/>
    <w:rsid w:val="00955C38"/>
    <w:rsid w:val="00956B52"/>
    <w:rsid w:val="00956D40"/>
    <w:rsid w:val="00956E6E"/>
    <w:rsid w:val="00957181"/>
    <w:rsid w:val="009604B6"/>
    <w:rsid w:val="00961004"/>
    <w:rsid w:val="00961B98"/>
    <w:rsid w:val="009628EE"/>
    <w:rsid w:val="009640CD"/>
    <w:rsid w:val="00966C97"/>
    <w:rsid w:val="0096702E"/>
    <w:rsid w:val="00970235"/>
    <w:rsid w:val="009702BF"/>
    <w:rsid w:val="00971006"/>
    <w:rsid w:val="009739B3"/>
    <w:rsid w:val="0097634F"/>
    <w:rsid w:val="00976CCE"/>
    <w:rsid w:val="00976D71"/>
    <w:rsid w:val="00977A29"/>
    <w:rsid w:val="009802CE"/>
    <w:rsid w:val="009819C2"/>
    <w:rsid w:val="009839B4"/>
    <w:rsid w:val="00983CD4"/>
    <w:rsid w:val="00984C44"/>
    <w:rsid w:val="00985BC8"/>
    <w:rsid w:val="00985C44"/>
    <w:rsid w:val="00986070"/>
    <w:rsid w:val="00991CD5"/>
    <w:rsid w:val="00992D2D"/>
    <w:rsid w:val="009940B8"/>
    <w:rsid w:val="0099550B"/>
    <w:rsid w:val="00995DB3"/>
    <w:rsid w:val="009A0509"/>
    <w:rsid w:val="009A19E9"/>
    <w:rsid w:val="009A20DD"/>
    <w:rsid w:val="009A3DB0"/>
    <w:rsid w:val="009A5606"/>
    <w:rsid w:val="009A66EB"/>
    <w:rsid w:val="009B03BE"/>
    <w:rsid w:val="009B0B72"/>
    <w:rsid w:val="009B183D"/>
    <w:rsid w:val="009B2119"/>
    <w:rsid w:val="009B28E9"/>
    <w:rsid w:val="009B29E8"/>
    <w:rsid w:val="009B2AA5"/>
    <w:rsid w:val="009B34CC"/>
    <w:rsid w:val="009B42C3"/>
    <w:rsid w:val="009B4AD6"/>
    <w:rsid w:val="009B4DCA"/>
    <w:rsid w:val="009B5F12"/>
    <w:rsid w:val="009B78EC"/>
    <w:rsid w:val="009C08CD"/>
    <w:rsid w:val="009C0EB4"/>
    <w:rsid w:val="009C12A0"/>
    <w:rsid w:val="009C1A20"/>
    <w:rsid w:val="009C257C"/>
    <w:rsid w:val="009C2D0A"/>
    <w:rsid w:val="009C39C3"/>
    <w:rsid w:val="009C4660"/>
    <w:rsid w:val="009C60BA"/>
    <w:rsid w:val="009C63C8"/>
    <w:rsid w:val="009C6A9C"/>
    <w:rsid w:val="009C7A87"/>
    <w:rsid w:val="009C7CE0"/>
    <w:rsid w:val="009D0053"/>
    <w:rsid w:val="009D07FF"/>
    <w:rsid w:val="009D3748"/>
    <w:rsid w:val="009D3C68"/>
    <w:rsid w:val="009D46AB"/>
    <w:rsid w:val="009D6715"/>
    <w:rsid w:val="009D6FB3"/>
    <w:rsid w:val="009D7E34"/>
    <w:rsid w:val="009E0A10"/>
    <w:rsid w:val="009E18B5"/>
    <w:rsid w:val="009E1E26"/>
    <w:rsid w:val="009E1E45"/>
    <w:rsid w:val="009E35CC"/>
    <w:rsid w:val="009E47DB"/>
    <w:rsid w:val="009E575B"/>
    <w:rsid w:val="009E5D7D"/>
    <w:rsid w:val="009E6AF6"/>
    <w:rsid w:val="009E7343"/>
    <w:rsid w:val="009E7D0F"/>
    <w:rsid w:val="009E7E08"/>
    <w:rsid w:val="009F0189"/>
    <w:rsid w:val="009F18F9"/>
    <w:rsid w:val="009F1F09"/>
    <w:rsid w:val="009F2B97"/>
    <w:rsid w:val="009F3DEA"/>
    <w:rsid w:val="009F4D61"/>
    <w:rsid w:val="009F56C8"/>
    <w:rsid w:val="009F72CA"/>
    <w:rsid w:val="00A000E4"/>
    <w:rsid w:val="00A012CD"/>
    <w:rsid w:val="00A0145B"/>
    <w:rsid w:val="00A01899"/>
    <w:rsid w:val="00A02E1D"/>
    <w:rsid w:val="00A033D0"/>
    <w:rsid w:val="00A03FA1"/>
    <w:rsid w:val="00A0552D"/>
    <w:rsid w:val="00A07249"/>
    <w:rsid w:val="00A074EC"/>
    <w:rsid w:val="00A07737"/>
    <w:rsid w:val="00A078CA"/>
    <w:rsid w:val="00A102D1"/>
    <w:rsid w:val="00A10651"/>
    <w:rsid w:val="00A109FC"/>
    <w:rsid w:val="00A11518"/>
    <w:rsid w:val="00A11A60"/>
    <w:rsid w:val="00A137CA"/>
    <w:rsid w:val="00A138DD"/>
    <w:rsid w:val="00A1393A"/>
    <w:rsid w:val="00A1415F"/>
    <w:rsid w:val="00A15529"/>
    <w:rsid w:val="00A20ABF"/>
    <w:rsid w:val="00A23357"/>
    <w:rsid w:val="00A23C80"/>
    <w:rsid w:val="00A241B1"/>
    <w:rsid w:val="00A24823"/>
    <w:rsid w:val="00A25119"/>
    <w:rsid w:val="00A26495"/>
    <w:rsid w:val="00A27F7C"/>
    <w:rsid w:val="00A31CE9"/>
    <w:rsid w:val="00A32203"/>
    <w:rsid w:val="00A3337D"/>
    <w:rsid w:val="00A34329"/>
    <w:rsid w:val="00A354D5"/>
    <w:rsid w:val="00A3697C"/>
    <w:rsid w:val="00A41A32"/>
    <w:rsid w:val="00A42949"/>
    <w:rsid w:val="00A439E1"/>
    <w:rsid w:val="00A43C3D"/>
    <w:rsid w:val="00A43CBA"/>
    <w:rsid w:val="00A459BE"/>
    <w:rsid w:val="00A472D9"/>
    <w:rsid w:val="00A47423"/>
    <w:rsid w:val="00A50006"/>
    <w:rsid w:val="00A502B2"/>
    <w:rsid w:val="00A513F7"/>
    <w:rsid w:val="00A517D9"/>
    <w:rsid w:val="00A51D5E"/>
    <w:rsid w:val="00A52784"/>
    <w:rsid w:val="00A52ABF"/>
    <w:rsid w:val="00A53787"/>
    <w:rsid w:val="00A55CE2"/>
    <w:rsid w:val="00A573BA"/>
    <w:rsid w:val="00A57B94"/>
    <w:rsid w:val="00A57FED"/>
    <w:rsid w:val="00A6147B"/>
    <w:rsid w:val="00A624A3"/>
    <w:rsid w:val="00A6297C"/>
    <w:rsid w:val="00A62DAE"/>
    <w:rsid w:val="00A6382B"/>
    <w:rsid w:val="00A63A3F"/>
    <w:rsid w:val="00A64299"/>
    <w:rsid w:val="00A65320"/>
    <w:rsid w:val="00A672C1"/>
    <w:rsid w:val="00A67B55"/>
    <w:rsid w:val="00A67D86"/>
    <w:rsid w:val="00A70027"/>
    <w:rsid w:val="00A71A71"/>
    <w:rsid w:val="00A71C7D"/>
    <w:rsid w:val="00A722CB"/>
    <w:rsid w:val="00A735D5"/>
    <w:rsid w:val="00A74115"/>
    <w:rsid w:val="00A766E9"/>
    <w:rsid w:val="00A77E1C"/>
    <w:rsid w:val="00A800F1"/>
    <w:rsid w:val="00A80B21"/>
    <w:rsid w:val="00A824C3"/>
    <w:rsid w:val="00A83743"/>
    <w:rsid w:val="00A84976"/>
    <w:rsid w:val="00A85AC8"/>
    <w:rsid w:val="00A86624"/>
    <w:rsid w:val="00A87CFE"/>
    <w:rsid w:val="00A90F98"/>
    <w:rsid w:val="00A91179"/>
    <w:rsid w:val="00A913F6"/>
    <w:rsid w:val="00A9155B"/>
    <w:rsid w:val="00A91AC9"/>
    <w:rsid w:val="00A91AD3"/>
    <w:rsid w:val="00A92960"/>
    <w:rsid w:val="00A936AE"/>
    <w:rsid w:val="00A93894"/>
    <w:rsid w:val="00A93996"/>
    <w:rsid w:val="00A94DC7"/>
    <w:rsid w:val="00A94E49"/>
    <w:rsid w:val="00A95BCE"/>
    <w:rsid w:val="00A97CFC"/>
    <w:rsid w:val="00AA0286"/>
    <w:rsid w:val="00AA028F"/>
    <w:rsid w:val="00AA0621"/>
    <w:rsid w:val="00AA099A"/>
    <w:rsid w:val="00AA17D1"/>
    <w:rsid w:val="00AA486F"/>
    <w:rsid w:val="00AA57EE"/>
    <w:rsid w:val="00AA5D73"/>
    <w:rsid w:val="00AA6F1E"/>
    <w:rsid w:val="00AA7849"/>
    <w:rsid w:val="00AA7F04"/>
    <w:rsid w:val="00AB01B9"/>
    <w:rsid w:val="00AB1CD1"/>
    <w:rsid w:val="00AB2264"/>
    <w:rsid w:val="00AB3006"/>
    <w:rsid w:val="00AB30E8"/>
    <w:rsid w:val="00AB32B6"/>
    <w:rsid w:val="00AB3691"/>
    <w:rsid w:val="00AB6ADC"/>
    <w:rsid w:val="00AC1406"/>
    <w:rsid w:val="00AC15FC"/>
    <w:rsid w:val="00AC1B68"/>
    <w:rsid w:val="00AC2002"/>
    <w:rsid w:val="00AC3B23"/>
    <w:rsid w:val="00AC7475"/>
    <w:rsid w:val="00AC7822"/>
    <w:rsid w:val="00AC7B84"/>
    <w:rsid w:val="00AD0576"/>
    <w:rsid w:val="00AD0A2B"/>
    <w:rsid w:val="00AD201B"/>
    <w:rsid w:val="00AD266B"/>
    <w:rsid w:val="00AD31CD"/>
    <w:rsid w:val="00AD4696"/>
    <w:rsid w:val="00AD51F7"/>
    <w:rsid w:val="00AE07D4"/>
    <w:rsid w:val="00AE091C"/>
    <w:rsid w:val="00AE1339"/>
    <w:rsid w:val="00AE368E"/>
    <w:rsid w:val="00AE38C4"/>
    <w:rsid w:val="00AE481A"/>
    <w:rsid w:val="00AE4867"/>
    <w:rsid w:val="00AE4AC9"/>
    <w:rsid w:val="00AE5100"/>
    <w:rsid w:val="00AE5277"/>
    <w:rsid w:val="00AE7285"/>
    <w:rsid w:val="00AE77D8"/>
    <w:rsid w:val="00AF035A"/>
    <w:rsid w:val="00AF1014"/>
    <w:rsid w:val="00AF4B9C"/>
    <w:rsid w:val="00AF4FB8"/>
    <w:rsid w:val="00AF55D2"/>
    <w:rsid w:val="00AF585B"/>
    <w:rsid w:val="00AF5DE9"/>
    <w:rsid w:val="00AF78AF"/>
    <w:rsid w:val="00B010CC"/>
    <w:rsid w:val="00B013C9"/>
    <w:rsid w:val="00B0150C"/>
    <w:rsid w:val="00B01646"/>
    <w:rsid w:val="00B017C5"/>
    <w:rsid w:val="00B030E7"/>
    <w:rsid w:val="00B0366D"/>
    <w:rsid w:val="00B04073"/>
    <w:rsid w:val="00B04899"/>
    <w:rsid w:val="00B04F2A"/>
    <w:rsid w:val="00B06070"/>
    <w:rsid w:val="00B0672B"/>
    <w:rsid w:val="00B06AAF"/>
    <w:rsid w:val="00B06BB1"/>
    <w:rsid w:val="00B06D8E"/>
    <w:rsid w:val="00B07C35"/>
    <w:rsid w:val="00B10ADB"/>
    <w:rsid w:val="00B10D46"/>
    <w:rsid w:val="00B10D59"/>
    <w:rsid w:val="00B113F8"/>
    <w:rsid w:val="00B115B7"/>
    <w:rsid w:val="00B13F56"/>
    <w:rsid w:val="00B15406"/>
    <w:rsid w:val="00B1698E"/>
    <w:rsid w:val="00B17397"/>
    <w:rsid w:val="00B17922"/>
    <w:rsid w:val="00B17CF0"/>
    <w:rsid w:val="00B20045"/>
    <w:rsid w:val="00B22285"/>
    <w:rsid w:val="00B22ABD"/>
    <w:rsid w:val="00B2301A"/>
    <w:rsid w:val="00B23336"/>
    <w:rsid w:val="00B249F5"/>
    <w:rsid w:val="00B25BF6"/>
    <w:rsid w:val="00B264C3"/>
    <w:rsid w:val="00B272C9"/>
    <w:rsid w:val="00B27508"/>
    <w:rsid w:val="00B27AD8"/>
    <w:rsid w:val="00B30E4D"/>
    <w:rsid w:val="00B3365E"/>
    <w:rsid w:val="00B34A38"/>
    <w:rsid w:val="00B3608C"/>
    <w:rsid w:val="00B372A5"/>
    <w:rsid w:val="00B37FDB"/>
    <w:rsid w:val="00B40312"/>
    <w:rsid w:val="00B4068F"/>
    <w:rsid w:val="00B41DAE"/>
    <w:rsid w:val="00B424BB"/>
    <w:rsid w:val="00B42D5F"/>
    <w:rsid w:val="00B442BB"/>
    <w:rsid w:val="00B44853"/>
    <w:rsid w:val="00B44F06"/>
    <w:rsid w:val="00B4532D"/>
    <w:rsid w:val="00B45522"/>
    <w:rsid w:val="00B46F6D"/>
    <w:rsid w:val="00B47122"/>
    <w:rsid w:val="00B47487"/>
    <w:rsid w:val="00B47501"/>
    <w:rsid w:val="00B504F4"/>
    <w:rsid w:val="00B50A15"/>
    <w:rsid w:val="00B50BEB"/>
    <w:rsid w:val="00B5275F"/>
    <w:rsid w:val="00B52BDA"/>
    <w:rsid w:val="00B544CE"/>
    <w:rsid w:val="00B55477"/>
    <w:rsid w:val="00B55D30"/>
    <w:rsid w:val="00B6013E"/>
    <w:rsid w:val="00B6053C"/>
    <w:rsid w:val="00B6121A"/>
    <w:rsid w:val="00B62890"/>
    <w:rsid w:val="00B63DA1"/>
    <w:rsid w:val="00B63EA6"/>
    <w:rsid w:val="00B64004"/>
    <w:rsid w:val="00B65206"/>
    <w:rsid w:val="00B655EE"/>
    <w:rsid w:val="00B659C6"/>
    <w:rsid w:val="00B65F47"/>
    <w:rsid w:val="00B66850"/>
    <w:rsid w:val="00B70A18"/>
    <w:rsid w:val="00B71C17"/>
    <w:rsid w:val="00B72F2E"/>
    <w:rsid w:val="00B73537"/>
    <w:rsid w:val="00B75314"/>
    <w:rsid w:val="00B76002"/>
    <w:rsid w:val="00B768A1"/>
    <w:rsid w:val="00B768B4"/>
    <w:rsid w:val="00B76B91"/>
    <w:rsid w:val="00B80173"/>
    <w:rsid w:val="00B8052B"/>
    <w:rsid w:val="00B80F85"/>
    <w:rsid w:val="00B81714"/>
    <w:rsid w:val="00B8199D"/>
    <w:rsid w:val="00B81F23"/>
    <w:rsid w:val="00B825EC"/>
    <w:rsid w:val="00B82FBD"/>
    <w:rsid w:val="00B8437D"/>
    <w:rsid w:val="00B8530F"/>
    <w:rsid w:val="00B85A3A"/>
    <w:rsid w:val="00B86471"/>
    <w:rsid w:val="00B867AE"/>
    <w:rsid w:val="00B90EC5"/>
    <w:rsid w:val="00B921C4"/>
    <w:rsid w:val="00B92B8F"/>
    <w:rsid w:val="00B9588C"/>
    <w:rsid w:val="00B95AC6"/>
    <w:rsid w:val="00B966DF"/>
    <w:rsid w:val="00B97840"/>
    <w:rsid w:val="00BA33D7"/>
    <w:rsid w:val="00BA4085"/>
    <w:rsid w:val="00BA47C7"/>
    <w:rsid w:val="00BA5A23"/>
    <w:rsid w:val="00BB11EE"/>
    <w:rsid w:val="00BB166D"/>
    <w:rsid w:val="00BB1E50"/>
    <w:rsid w:val="00BB2712"/>
    <w:rsid w:val="00BB4175"/>
    <w:rsid w:val="00BB48E4"/>
    <w:rsid w:val="00BB499B"/>
    <w:rsid w:val="00BB7367"/>
    <w:rsid w:val="00BC22F0"/>
    <w:rsid w:val="00BC2ADD"/>
    <w:rsid w:val="00BC3686"/>
    <w:rsid w:val="00BC41E7"/>
    <w:rsid w:val="00BC5896"/>
    <w:rsid w:val="00BC7E10"/>
    <w:rsid w:val="00BD1777"/>
    <w:rsid w:val="00BD1F15"/>
    <w:rsid w:val="00BD22DF"/>
    <w:rsid w:val="00BD284B"/>
    <w:rsid w:val="00BD2C20"/>
    <w:rsid w:val="00BD2ED5"/>
    <w:rsid w:val="00BD37C2"/>
    <w:rsid w:val="00BD4214"/>
    <w:rsid w:val="00BD4E89"/>
    <w:rsid w:val="00BD6FE9"/>
    <w:rsid w:val="00BE024F"/>
    <w:rsid w:val="00BE0772"/>
    <w:rsid w:val="00BE1281"/>
    <w:rsid w:val="00BE1B32"/>
    <w:rsid w:val="00BE29E8"/>
    <w:rsid w:val="00BE2B3D"/>
    <w:rsid w:val="00BE36E3"/>
    <w:rsid w:val="00BE3E9A"/>
    <w:rsid w:val="00BE43A7"/>
    <w:rsid w:val="00BE443B"/>
    <w:rsid w:val="00BE47C6"/>
    <w:rsid w:val="00BE4C87"/>
    <w:rsid w:val="00BE53C1"/>
    <w:rsid w:val="00BE58E5"/>
    <w:rsid w:val="00BE73C6"/>
    <w:rsid w:val="00BE77C8"/>
    <w:rsid w:val="00BF0420"/>
    <w:rsid w:val="00BF1112"/>
    <w:rsid w:val="00BF2B58"/>
    <w:rsid w:val="00BF342A"/>
    <w:rsid w:val="00BF4A5A"/>
    <w:rsid w:val="00BF7DD3"/>
    <w:rsid w:val="00C0036B"/>
    <w:rsid w:val="00C01C84"/>
    <w:rsid w:val="00C037E3"/>
    <w:rsid w:val="00C03E5B"/>
    <w:rsid w:val="00C040D1"/>
    <w:rsid w:val="00C05280"/>
    <w:rsid w:val="00C05635"/>
    <w:rsid w:val="00C05FE1"/>
    <w:rsid w:val="00C06E34"/>
    <w:rsid w:val="00C10C98"/>
    <w:rsid w:val="00C1123C"/>
    <w:rsid w:val="00C11809"/>
    <w:rsid w:val="00C11E88"/>
    <w:rsid w:val="00C13B9A"/>
    <w:rsid w:val="00C145E0"/>
    <w:rsid w:val="00C15E80"/>
    <w:rsid w:val="00C20E30"/>
    <w:rsid w:val="00C2173A"/>
    <w:rsid w:val="00C21FF0"/>
    <w:rsid w:val="00C23A81"/>
    <w:rsid w:val="00C242A2"/>
    <w:rsid w:val="00C24655"/>
    <w:rsid w:val="00C24EC2"/>
    <w:rsid w:val="00C252F0"/>
    <w:rsid w:val="00C2555C"/>
    <w:rsid w:val="00C26AD3"/>
    <w:rsid w:val="00C26EFE"/>
    <w:rsid w:val="00C305E9"/>
    <w:rsid w:val="00C31DE7"/>
    <w:rsid w:val="00C320A8"/>
    <w:rsid w:val="00C3215E"/>
    <w:rsid w:val="00C32296"/>
    <w:rsid w:val="00C35018"/>
    <w:rsid w:val="00C35D61"/>
    <w:rsid w:val="00C35EAE"/>
    <w:rsid w:val="00C36083"/>
    <w:rsid w:val="00C37387"/>
    <w:rsid w:val="00C37F43"/>
    <w:rsid w:val="00C4062D"/>
    <w:rsid w:val="00C40B33"/>
    <w:rsid w:val="00C41241"/>
    <w:rsid w:val="00C41CBA"/>
    <w:rsid w:val="00C42C5B"/>
    <w:rsid w:val="00C43539"/>
    <w:rsid w:val="00C44237"/>
    <w:rsid w:val="00C46235"/>
    <w:rsid w:val="00C47D73"/>
    <w:rsid w:val="00C50F57"/>
    <w:rsid w:val="00C51C21"/>
    <w:rsid w:val="00C51DAB"/>
    <w:rsid w:val="00C524DC"/>
    <w:rsid w:val="00C52601"/>
    <w:rsid w:val="00C527E4"/>
    <w:rsid w:val="00C53AE3"/>
    <w:rsid w:val="00C53ED1"/>
    <w:rsid w:val="00C55C4A"/>
    <w:rsid w:val="00C57F0C"/>
    <w:rsid w:val="00C6085A"/>
    <w:rsid w:val="00C6191E"/>
    <w:rsid w:val="00C619BC"/>
    <w:rsid w:val="00C621D2"/>
    <w:rsid w:val="00C625DB"/>
    <w:rsid w:val="00C64283"/>
    <w:rsid w:val="00C64DEF"/>
    <w:rsid w:val="00C7136D"/>
    <w:rsid w:val="00C72FD3"/>
    <w:rsid w:val="00C732D1"/>
    <w:rsid w:val="00C747E0"/>
    <w:rsid w:val="00C74A36"/>
    <w:rsid w:val="00C75736"/>
    <w:rsid w:val="00C75A1A"/>
    <w:rsid w:val="00C760E1"/>
    <w:rsid w:val="00C76796"/>
    <w:rsid w:val="00C80BE1"/>
    <w:rsid w:val="00C813E4"/>
    <w:rsid w:val="00C821FF"/>
    <w:rsid w:val="00C83D4D"/>
    <w:rsid w:val="00C8494A"/>
    <w:rsid w:val="00C86919"/>
    <w:rsid w:val="00C86BBF"/>
    <w:rsid w:val="00C86DE0"/>
    <w:rsid w:val="00C877C7"/>
    <w:rsid w:val="00C9037B"/>
    <w:rsid w:val="00C90631"/>
    <w:rsid w:val="00C90B34"/>
    <w:rsid w:val="00C91581"/>
    <w:rsid w:val="00C9483F"/>
    <w:rsid w:val="00C95530"/>
    <w:rsid w:val="00C96276"/>
    <w:rsid w:val="00C96EFB"/>
    <w:rsid w:val="00C976D3"/>
    <w:rsid w:val="00CA0017"/>
    <w:rsid w:val="00CA117E"/>
    <w:rsid w:val="00CA2331"/>
    <w:rsid w:val="00CA2946"/>
    <w:rsid w:val="00CA2C35"/>
    <w:rsid w:val="00CA4C75"/>
    <w:rsid w:val="00CA7588"/>
    <w:rsid w:val="00CB0272"/>
    <w:rsid w:val="00CB199D"/>
    <w:rsid w:val="00CB1B48"/>
    <w:rsid w:val="00CB213F"/>
    <w:rsid w:val="00CB29A1"/>
    <w:rsid w:val="00CB2B2B"/>
    <w:rsid w:val="00CB34AB"/>
    <w:rsid w:val="00CB34C1"/>
    <w:rsid w:val="00CB6641"/>
    <w:rsid w:val="00CC03F9"/>
    <w:rsid w:val="00CC3400"/>
    <w:rsid w:val="00CC3D67"/>
    <w:rsid w:val="00CC3D81"/>
    <w:rsid w:val="00CC7755"/>
    <w:rsid w:val="00CD03FB"/>
    <w:rsid w:val="00CD083A"/>
    <w:rsid w:val="00CD19C3"/>
    <w:rsid w:val="00CD22D7"/>
    <w:rsid w:val="00CD244C"/>
    <w:rsid w:val="00CD397B"/>
    <w:rsid w:val="00CD433F"/>
    <w:rsid w:val="00CD5DE3"/>
    <w:rsid w:val="00CD5EA4"/>
    <w:rsid w:val="00CD78CB"/>
    <w:rsid w:val="00CD7AF6"/>
    <w:rsid w:val="00CD7F5C"/>
    <w:rsid w:val="00CD7FDA"/>
    <w:rsid w:val="00CE1450"/>
    <w:rsid w:val="00CE288A"/>
    <w:rsid w:val="00CE2D4C"/>
    <w:rsid w:val="00CE2F3E"/>
    <w:rsid w:val="00CE3B1B"/>
    <w:rsid w:val="00CE46A9"/>
    <w:rsid w:val="00CE5ED7"/>
    <w:rsid w:val="00CE6209"/>
    <w:rsid w:val="00CE7E4B"/>
    <w:rsid w:val="00CF0E83"/>
    <w:rsid w:val="00CF10A8"/>
    <w:rsid w:val="00CF1BD5"/>
    <w:rsid w:val="00CF1C49"/>
    <w:rsid w:val="00CF1E44"/>
    <w:rsid w:val="00CF21D2"/>
    <w:rsid w:val="00CF2AFC"/>
    <w:rsid w:val="00CF3E28"/>
    <w:rsid w:val="00CF3FDD"/>
    <w:rsid w:val="00CF4F18"/>
    <w:rsid w:val="00CF4FDF"/>
    <w:rsid w:val="00CF69D2"/>
    <w:rsid w:val="00CF77EC"/>
    <w:rsid w:val="00D0074B"/>
    <w:rsid w:val="00D024C1"/>
    <w:rsid w:val="00D02864"/>
    <w:rsid w:val="00D029F1"/>
    <w:rsid w:val="00D02C26"/>
    <w:rsid w:val="00D03E1D"/>
    <w:rsid w:val="00D03E94"/>
    <w:rsid w:val="00D0662B"/>
    <w:rsid w:val="00D06DF3"/>
    <w:rsid w:val="00D070A2"/>
    <w:rsid w:val="00D1107D"/>
    <w:rsid w:val="00D1195E"/>
    <w:rsid w:val="00D1369A"/>
    <w:rsid w:val="00D144E9"/>
    <w:rsid w:val="00D1453F"/>
    <w:rsid w:val="00D15B0B"/>
    <w:rsid w:val="00D16E80"/>
    <w:rsid w:val="00D17348"/>
    <w:rsid w:val="00D17B1A"/>
    <w:rsid w:val="00D202B5"/>
    <w:rsid w:val="00D239BC"/>
    <w:rsid w:val="00D23BE3"/>
    <w:rsid w:val="00D241FE"/>
    <w:rsid w:val="00D260DA"/>
    <w:rsid w:val="00D26369"/>
    <w:rsid w:val="00D279F3"/>
    <w:rsid w:val="00D33218"/>
    <w:rsid w:val="00D34079"/>
    <w:rsid w:val="00D35DF7"/>
    <w:rsid w:val="00D3720D"/>
    <w:rsid w:val="00D40FFB"/>
    <w:rsid w:val="00D41FCA"/>
    <w:rsid w:val="00D42461"/>
    <w:rsid w:val="00D441C7"/>
    <w:rsid w:val="00D44B23"/>
    <w:rsid w:val="00D44BB9"/>
    <w:rsid w:val="00D44CC9"/>
    <w:rsid w:val="00D45C0F"/>
    <w:rsid w:val="00D47751"/>
    <w:rsid w:val="00D5053C"/>
    <w:rsid w:val="00D5096A"/>
    <w:rsid w:val="00D50CD1"/>
    <w:rsid w:val="00D52F12"/>
    <w:rsid w:val="00D542E7"/>
    <w:rsid w:val="00D54602"/>
    <w:rsid w:val="00D5552D"/>
    <w:rsid w:val="00D5644E"/>
    <w:rsid w:val="00D568B0"/>
    <w:rsid w:val="00D56C9D"/>
    <w:rsid w:val="00D60899"/>
    <w:rsid w:val="00D60DAA"/>
    <w:rsid w:val="00D63314"/>
    <w:rsid w:val="00D647D1"/>
    <w:rsid w:val="00D661A1"/>
    <w:rsid w:val="00D662E9"/>
    <w:rsid w:val="00D6696A"/>
    <w:rsid w:val="00D67729"/>
    <w:rsid w:val="00D67BE5"/>
    <w:rsid w:val="00D70533"/>
    <w:rsid w:val="00D70968"/>
    <w:rsid w:val="00D71E4C"/>
    <w:rsid w:val="00D724A8"/>
    <w:rsid w:val="00D733C8"/>
    <w:rsid w:val="00D7354F"/>
    <w:rsid w:val="00D73BC7"/>
    <w:rsid w:val="00D74D6A"/>
    <w:rsid w:val="00D762B6"/>
    <w:rsid w:val="00D7634F"/>
    <w:rsid w:val="00D76FF5"/>
    <w:rsid w:val="00D809ED"/>
    <w:rsid w:val="00D81107"/>
    <w:rsid w:val="00D8141A"/>
    <w:rsid w:val="00D84274"/>
    <w:rsid w:val="00D853D1"/>
    <w:rsid w:val="00D85E8E"/>
    <w:rsid w:val="00D8620A"/>
    <w:rsid w:val="00D86727"/>
    <w:rsid w:val="00D9015D"/>
    <w:rsid w:val="00D9029D"/>
    <w:rsid w:val="00D91271"/>
    <w:rsid w:val="00D92F2D"/>
    <w:rsid w:val="00D93ECA"/>
    <w:rsid w:val="00D95140"/>
    <w:rsid w:val="00D955C1"/>
    <w:rsid w:val="00D96671"/>
    <w:rsid w:val="00D96C87"/>
    <w:rsid w:val="00D96DB2"/>
    <w:rsid w:val="00DA2568"/>
    <w:rsid w:val="00DA2B45"/>
    <w:rsid w:val="00DA2FB5"/>
    <w:rsid w:val="00DA3B19"/>
    <w:rsid w:val="00DA3DAE"/>
    <w:rsid w:val="00DA488F"/>
    <w:rsid w:val="00DA4B78"/>
    <w:rsid w:val="00DA4B80"/>
    <w:rsid w:val="00DA4CA4"/>
    <w:rsid w:val="00DA5539"/>
    <w:rsid w:val="00DA5C5C"/>
    <w:rsid w:val="00DA5D0D"/>
    <w:rsid w:val="00DA6EB1"/>
    <w:rsid w:val="00DB04E3"/>
    <w:rsid w:val="00DB1D1D"/>
    <w:rsid w:val="00DB2249"/>
    <w:rsid w:val="00DB262C"/>
    <w:rsid w:val="00DB2C26"/>
    <w:rsid w:val="00DB3261"/>
    <w:rsid w:val="00DB4614"/>
    <w:rsid w:val="00DB4CC1"/>
    <w:rsid w:val="00DB52F7"/>
    <w:rsid w:val="00DB6332"/>
    <w:rsid w:val="00DB681E"/>
    <w:rsid w:val="00DB68E0"/>
    <w:rsid w:val="00DB7538"/>
    <w:rsid w:val="00DB763A"/>
    <w:rsid w:val="00DB7AA3"/>
    <w:rsid w:val="00DC0075"/>
    <w:rsid w:val="00DC0DC8"/>
    <w:rsid w:val="00DC106A"/>
    <w:rsid w:val="00DC2E93"/>
    <w:rsid w:val="00DC4506"/>
    <w:rsid w:val="00DC53B1"/>
    <w:rsid w:val="00DC6368"/>
    <w:rsid w:val="00DC6CD0"/>
    <w:rsid w:val="00DD010F"/>
    <w:rsid w:val="00DD0FC3"/>
    <w:rsid w:val="00DD2E18"/>
    <w:rsid w:val="00DD3756"/>
    <w:rsid w:val="00DD4B5A"/>
    <w:rsid w:val="00DD5751"/>
    <w:rsid w:val="00DD58C3"/>
    <w:rsid w:val="00DD7115"/>
    <w:rsid w:val="00DD7886"/>
    <w:rsid w:val="00DE0D30"/>
    <w:rsid w:val="00DE1940"/>
    <w:rsid w:val="00DE1A8F"/>
    <w:rsid w:val="00DE2301"/>
    <w:rsid w:val="00DE3146"/>
    <w:rsid w:val="00DE3294"/>
    <w:rsid w:val="00DE3691"/>
    <w:rsid w:val="00DE3696"/>
    <w:rsid w:val="00DE3AC4"/>
    <w:rsid w:val="00DE4485"/>
    <w:rsid w:val="00DE4D93"/>
    <w:rsid w:val="00DE5018"/>
    <w:rsid w:val="00DE5462"/>
    <w:rsid w:val="00DE6962"/>
    <w:rsid w:val="00DE6FE2"/>
    <w:rsid w:val="00DE777A"/>
    <w:rsid w:val="00DF0D8D"/>
    <w:rsid w:val="00DF1350"/>
    <w:rsid w:val="00DF1506"/>
    <w:rsid w:val="00DF33C3"/>
    <w:rsid w:val="00DF3A53"/>
    <w:rsid w:val="00DF3CFA"/>
    <w:rsid w:val="00DF3DAB"/>
    <w:rsid w:val="00DF4199"/>
    <w:rsid w:val="00DF4368"/>
    <w:rsid w:val="00DF64E3"/>
    <w:rsid w:val="00DF6F61"/>
    <w:rsid w:val="00E00232"/>
    <w:rsid w:val="00E01068"/>
    <w:rsid w:val="00E01D13"/>
    <w:rsid w:val="00E02F34"/>
    <w:rsid w:val="00E041F0"/>
    <w:rsid w:val="00E0455D"/>
    <w:rsid w:val="00E04850"/>
    <w:rsid w:val="00E04907"/>
    <w:rsid w:val="00E04A2C"/>
    <w:rsid w:val="00E0508E"/>
    <w:rsid w:val="00E06788"/>
    <w:rsid w:val="00E07AD3"/>
    <w:rsid w:val="00E07E3E"/>
    <w:rsid w:val="00E10839"/>
    <w:rsid w:val="00E10C88"/>
    <w:rsid w:val="00E117FF"/>
    <w:rsid w:val="00E11AEF"/>
    <w:rsid w:val="00E13487"/>
    <w:rsid w:val="00E16A77"/>
    <w:rsid w:val="00E172A0"/>
    <w:rsid w:val="00E2022A"/>
    <w:rsid w:val="00E21C9A"/>
    <w:rsid w:val="00E2219F"/>
    <w:rsid w:val="00E22A3D"/>
    <w:rsid w:val="00E231C9"/>
    <w:rsid w:val="00E24810"/>
    <w:rsid w:val="00E24EE4"/>
    <w:rsid w:val="00E25385"/>
    <w:rsid w:val="00E25E59"/>
    <w:rsid w:val="00E26902"/>
    <w:rsid w:val="00E27C17"/>
    <w:rsid w:val="00E30CEC"/>
    <w:rsid w:val="00E30EEC"/>
    <w:rsid w:val="00E3138E"/>
    <w:rsid w:val="00E3154F"/>
    <w:rsid w:val="00E31A50"/>
    <w:rsid w:val="00E32452"/>
    <w:rsid w:val="00E325B7"/>
    <w:rsid w:val="00E328E7"/>
    <w:rsid w:val="00E32F6C"/>
    <w:rsid w:val="00E33922"/>
    <w:rsid w:val="00E34EE8"/>
    <w:rsid w:val="00E3509B"/>
    <w:rsid w:val="00E40177"/>
    <w:rsid w:val="00E4085F"/>
    <w:rsid w:val="00E40C15"/>
    <w:rsid w:val="00E41157"/>
    <w:rsid w:val="00E42DEC"/>
    <w:rsid w:val="00E44770"/>
    <w:rsid w:val="00E50020"/>
    <w:rsid w:val="00E507A0"/>
    <w:rsid w:val="00E50CBE"/>
    <w:rsid w:val="00E529B7"/>
    <w:rsid w:val="00E53926"/>
    <w:rsid w:val="00E54449"/>
    <w:rsid w:val="00E55411"/>
    <w:rsid w:val="00E55A40"/>
    <w:rsid w:val="00E55CBD"/>
    <w:rsid w:val="00E577C3"/>
    <w:rsid w:val="00E628C0"/>
    <w:rsid w:val="00E628D6"/>
    <w:rsid w:val="00E63329"/>
    <w:rsid w:val="00E639D9"/>
    <w:rsid w:val="00E641B1"/>
    <w:rsid w:val="00E64CB1"/>
    <w:rsid w:val="00E6563A"/>
    <w:rsid w:val="00E65A53"/>
    <w:rsid w:val="00E66064"/>
    <w:rsid w:val="00E671E5"/>
    <w:rsid w:val="00E6790A"/>
    <w:rsid w:val="00E70116"/>
    <w:rsid w:val="00E703A9"/>
    <w:rsid w:val="00E70B85"/>
    <w:rsid w:val="00E73669"/>
    <w:rsid w:val="00E75782"/>
    <w:rsid w:val="00E76572"/>
    <w:rsid w:val="00E76819"/>
    <w:rsid w:val="00E76ACD"/>
    <w:rsid w:val="00E77477"/>
    <w:rsid w:val="00E77ACF"/>
    <w:rsid w:val="00E80751"/>
    <w:rsid w:val="00E80799"/>
    <w:rsid w:val="00E81A0B"/>
    <w:rsid w:val="00E82049"/>
    <w:rsid w:val="00E83624"/>
    <w:rsid w:val="00E83FF2"/>
    <w:rsid w:val="00E85E48"/>
    <w:rsid w:val="00E90D54"/>
    <w:rsid w:val="00E90DBD"/>
    <w:rsid w:val="00E9128B"/>
    <w:rsid w:val="00E91573"/>
    <w:rsid w:val="00E92F3C"/>
    <w:rsid w:val="00E93829"/>
    <w:rsid w:val="00E93BA3"/>
    <w:rsid w:val="00E93C0A"/>
    <w:rsid w:val="00E95AEB"/>
    <w:rsid w:val="00E95EA8"/>
    <w:rsid w:val="00E9612D"/>
    <w:rsid w:val="00E96899"/>
    <w:rsid w:val="00E97775"/>
    <w:rsid w:val="00E978CA"/>
    <w:rsid w:val="00E97946"/>
    <w:rsid w:val="00E97BD2"/>
    <w:rsid w:val="00EA04DC"/>
    <w:rsid w:val="00EA08A7"/>
    <w:rsid w:val="00EA2F20"/>
    <w:rsid w:val="00EA375B"/>
    <w:rsid w:val="00EA3B35"/>
    <w:rsid w:val="00EA3F79"/>
    <w:rsid w:val="00EA4057"/>
    <w:rsid w:val="00EA4636"/>
    <w:rsid w:val="00EA563A"/>
    <w:rsid w:val="00EA6269"/>
    <w:rsid w:val="00EA7363"/>
    <w:rsid w:val="00EA7F1A"/>
    <w:rsid w:val="00EB0DAA"/>
    <w:rsid w:val="00EB291A"/>
    <w:rsid w:val="00EB36DA"/>
    <w:rsid w:val="00EB3887"/>
    <w:rsid w:val="00EB416D"/>
    <w:rsid w:val="00EB5547"/>
    <w:rsid w:val="00EB62D6"/>
    <w:rsid w:val="00EB6B79"/>
    <w:rsid w:val="00EB6DCC"/>
    <w:rsid w:val="00EB7442"/>
    <w:rsid w:val="00EC0D93"/>
    <w:rsid w:val="00EC36DF"/>
    <w:rsid w:val="00EC3860"/>
    <w:rsid w:val="00EC43BE"/>
    <w:rsid w:val="00EC747A"/>
    <w:rsid w:val="00ED0A7D"/>
    <w:rsid w:val="00ED0C3F"/>
    <w:rsid w:val="00ED16F6"/>
    <w:rsid w:val="00ED34FC"/>
    <w:rsid w:val="00ED35C1"/>
    <w:rsid w:val="00ED5C4C"/>
    <w:rsid w:val="00ED6277"/>
    <w:rsid w:val="00ED6476"/>
    <w:rsid w:val="00ED647D"/>
    <w:rsid w:val="00ED7ED9"/>
    <w:rsid w:val="00ED7F4F"/>
    <w:rsid w:val="00EE013A"/>
    <w:rsid w:val="00EE0E79"/>
    <w:rsid w:val="00EE1462"/>
    <w:rsid w:val="00EE3E57"/>
    <w:rsid w:val="00EE49C2"/>
    <w:rsid w:val="00EE5F45"/>
    <w:rsid w:val="00EE6749"/>
    <w:rsid w:val="00EF013B"/>
    <w:rsid w:val="00EF2F36"/>
    <w:rsid w:val="00EF40C6"/>
    <w:rsid w:val="00EF45D2"/>
    <w:rsid w:val="00EF4756"/>
    <w:rsid w:val="00EF541D"/>
    <w:rsid w:val="00EF55F8"/>
    <w:rsid w:val="00EF56EA"/>
    <w:rsid w:val="00EF6073"/>
    <w:rsid w:val="00F01DF4"/>
    <w:rsid w:val="00F02E83"/>
    <w:rsid w:val="00F03289"/>
    <w:rsid w:val="00F03C71"/>
    <w:rsid w:val="00F04FF9"/>
    <w:rsid w:val="00F0697E"/>
    <w:rsid w:val="00F06CFB"/>
    <w:rsid w:val="00F11E6B"/>
    <w:rsid w:val="00F13852"/>
    <w:rsid w:val="00F149BD"/>
    <w:rsid w:val="00F16015"/>
    <w:rsid w:val="00F173B1"/>
    <w:rsid w:val="00F20A91"/>
    <w:rsid w:val="00F21D85"/>
    <w:rsid w:val="00F23E7E"/>
    <w:rsid w:val="00F244CF"/>
    <w:rsid w:val="00F245E7"/>
    <w:rsid w:val="00F2538C"/>
    <w:rsid w:val="00F25B75"/>
    <w:rsid w:val="00F26D5E"/>
    <w:rsid w:val="00F27529"/>
    <w:rsid w:val="00F30273"/>
    <w:rsid w:val="00F314AD"/>
    <w:rsid w:val="00F31788"/>
    <w:rsid w:val="00F32618"/>
    <w:rsid w:val="00F331EF"/>
    <w:rsid w:val="00F33A6F"/>
    <w:rsid w:val="00F34843"/>
    <w:rsid w:val="00F35BBD"/>
    <w:rsid w:val="00F3609F"/>
    <w:rsid w:val="00F37C60"/>
    <w:rsid w:val="00F41685"/>
    <w:rsid w:val="00F419FD"/>
    <w:rsid w:val="00F41B36"/>
    <w:rsid w:val="00F41BA1"/>
    <w:rsid w:val="00F41F13"/>
    <w:rsid w:val="00F42199"/>
    <w:rsid w:val="00F426A2"/>
    <w:rsid w:val="00F439D2"/>
    <w:rsid w:val="00F445D6"/>
    <w:rsid w:val="00F44F17"/>
    <w:rsid w:val="00F45B68"/>
    <w:rsid w:val="00F47FB4"/>
    <w:rsid w:val="00F50555"/>
    <w:rsid w:val="00F50898"/>
    <w:rsid w:val="00F5149F"/>
    <w:rsid w:val="00F515B1"/>
    <w:rsid w:val="00F52611"/>
    <w:rsid w:val="00F52F9A"/>
    <w:rsid w:val="00F54468"/>
    <w:rsid w:val="00F55384"/>
    <w:rsid w:val="00F55EEB"/>
    <w:rsid w:val="00F56049"/>
    <w:rsid w:val="00F56D6B"/>
    <w:rsid w:val="00F60FFF"/>
    <w:rsid w:val="00F6280F"/>
    <w:rsid w:val="00F62B02"/>
    <w:rsid w:val="00F62C14"/>
    <w:rsid w:val="00F633FB"/>
    <w:rsid w:val="00F63B44"/>
    <w:rsid w:val="00F64141"/>
    <w:rsid w:val="00F65AFA"/>
    <w:rsid w:val="00F65E7C"/>
    <w:rsid w:val="00F66186"/>
    <w:rsid w:val="00F66FBF"/>
    <w:rsid w:val="00F67D05"/>
    <w:rsid w:val="00F7028A"/>
    <w:rsid w:val="00F7067F"/>
    <w:rsid w:val="00F71DB6"/>
    <w:rsid w:val="00F7251A"/>
    <w:rsid w:val="00F726F7"/>
    <w:rsid w:val="00F732F4"/>
    <w:rsid w:val="00F74F55"/>
    <w:rsid w:val="00F75881"/>
    <w:rsid w:val="00F75E05"/>
    <w:rsid w:val="00F766F8"/>
    <w:rsid w:val="00F81BC4"/>
    <w:rsid w:val="00F81CA9"/>
    <w:rsid w:val="00F82073"/>
    <w:rsid w:val="00F853C7"/>
    <w:rsid w:val="00F85665"/>
    <w:rsid w:val="00F857F0"/>
    <w:rsid w:val="00F915AD"/>
    <w:rsid w:val="00F91664"/>
    <w:rsid w:val="00F91A06"/>
    <w:rsid w:val="00F91D50"/>
    <w:rsid w:val="00F920C3"/>
    <w:rsid w:val="00F9226C"/>
    <w:rsid w:val="00F93B10"/>
    <w:rsid w:val="00F94F43"/>
    <w:rsid w:val="00F9544D"/>
    <w:rsid w:val="00F95789"/>
    <w:rsid w:val="00F97F68"/>
    <w:rsid w:val="00F97FE2"/>
    <w:rsid w:val="00FA1472"/>
    <w:rsid w:val="00FA425A"/>
    <w:rsid w:val="00FA6767"/>
    <w:rsid w:val="00FA6E12"/>
    <w:rsid w:val="00FA7440"/>
    <w:rsid w:val="00FA778D"/>
    <w:rsid w:val="00FA77FF"/>
    <w:rsid w:val="00FB0015"/>
    <w:rsid w:val="00FB012C"/>
    <w:rsid w:val="00FB073D"/>
    <w:rsid w:val="00FB1D6F"/>
    <w:rsid w:val="00FB4247"/>
    <w:rsid w:val="00FB44D7"/>
    <w:rsid w:val="00FB478A"/>
    <w:rsid w:val="00FB4E34"/>
    <w:rsid w:val="00FB5C6B"/>
    <w:rsid w:val="00FB72CB"/>
    <w:rsid w:val="00FC04B3"/>
    <w:rsid w:val="00FC0865"/>
    <w:rsid w:val="00FC0C96"/>
    <w:rsid w:val="00FC2160"/>
    <w:rsid w:val="00FC2F8C"/>
    <w:rsid w:val="00FC5046"/>
    <w:rsid w:val="00FC50CA"/>
    <w:rsid w:val="00FC54F0"/>
    <w:rsid w:val="00FC5C91"/>
    <w:rsid w:val="00FC5F93"/>
    <w:rsid w:val="00FC6D46"/>
    <w:rsid w:val="00FD0D3F"/>
    <w:rsid w:val="00FD1BCA"/>
    <w:rsid w:val="00FD3375"/>
    <w:rsid w:val="00FD400D"/>
    <w:rsid w:val="00FD4D73"/>
    <w:rsid w:val="00FD5B1A"/>
    <w:rsid w:val="00FE08F0"/>
    <w:rsid w:val="00FE09C4"/>
    <w:rsid w:val="00FE0AE1"/>
    <w:rsid w:val="00FE0F1C"/>
    <w:rsid w:val="00FE1B8C"/>
    <w:rsid w:val="00FE2614"/>
    <w:rsid w:val="00FE2932"/>
    <w:rsid w:val="00FE37CF"/>
    <w:rsid w:val="00FE4FFE"/>
    <w:rsid w:val="00FE51B8"/>
    <w:rsid w:val="00FE70B3"/>
    <w:rsid w:val="00FE784C"/>
    <w:rsid w:val="00FF2670"/>
    <w:rsid w:val="00FF31A1"/>
    <w:rsid w:val="00FF3CB5"/>
    <w:rsid w:val="00FF5D52"/>
    <w:rsid w:val="00FF6642"/>
    <w:rsid w:val="00FF6E09"/>
    <w:rsid w:val="00FF6E19"/>
    <w:rsid w:val="00FF7178"/>
    <w:rsid w:val="00FF7394"/>
    <w:rsid w:val="00FF7AAE"/>
    <w:rsid w:val="00FF7D1A"/>
    <w:rsid w:val="00FF7D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8DA553"/>
  <w15:docId w15:val="{6C969FC9-A816-4582-9BBD-B2C81771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4B4C"/>
    <w:pPr>
      <w:overflowPunct w:val="0"/>
      <w:autoSpaceDE w:val="0"/>
      <w:autoSpaceDN w:val="0"/>
      <w:adjustRightInd w:val="0"/>
      <w:textAlignment w:val="baseline"/>
    </w:pPr>
    <w:rPr>
      <w:rFonts w:ascii="Verdana" w:hAnsi="Verdana"/>
      <w:lang w:val="en-US"/>
    </w:rPr>
  </w:style>
  <w:style w:type="paragraph" w:styleId="Ttulo1">
    <w:name w:val="heading 1"/>
    <w:basedOn w:val="Normal"/>
    <w:next w:val="Normal"/>
    <w:link w:val="Ttulo1Char"/>
    <w:qFormat/>
    <w:rsid w:val="009E0A10"/>
    <w:pPr>
      <w:keepNext/>
      <w:numPr>
        <w:numId w:val="6"/>
      </w:numPr>
      <w:shd w:val="solid" w:color="auto" w:fill="auto"/>
      <w:overflowPunct/>
      <w:autoSpaceDE/>
      <w:autoSpaceDN/>
      <w:adjustRightInd/>
      <w:spacing w:before="240" w:after="60"/>
      <w:ind w:left="284" w:hanging="284"/>
      <w:textAlignment w:val="auto"/>
      <w:outlineLvl w:val="0"/>
    </w:pPr>
    <w:rPr>
      <w:b/>
      <w:smallCaps/>
      <w:kern w:val="28"/>
      <w:sz w:val="24"/>
      <w:szCs w:val="24"/>
      <w:lang w:val="pt-BR" w:eastAsia="en-US"/>
    </w:rPr>
  </w:style>
  <w:style w:type="paragraph" w:styleId="Ttulo2">
    <w:name w:val="heading 2"/>
    <w:basedOn w:val="Normal"/>
    <w:next w:val="Normal"/>
    <w:qFormat/>
    <w:rsid w:val="003B59C2"/>
    <w:pPr>
      <w:keepNext/>
      <w:numPr>
        <w:ilvl w:val="1"/>
        <w:numId w:val="1"/>
      </w:numPr>
      <w:outlineLvl w:val="1"/>
    </w:pPr>
    <w:rPr>
      <w:b/>
      <w:bCs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rsid w:val="003B59C2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3B59C2"/>
  </w:style>
  <w:style w:type="paragraph" w:styleId="Corpodetexto">
    <w:name w:val="Body Text"/>
    <w:basedOn w:val="Normal"/>
    <w:rsid w:val="005156A4"/>
    <w:pPr>
      <w:tabs>
        <w:tab w:val="left" w:pos="7847"/>
      </w:tabs>
      <w:overflowPunct/>
      <w:autoSpaceDE/>
      <w:autoSpaceDN/>
      <w:adjustRightInd/>
      <w:spacing w:line="360" w:lineRule="auto"/>
      <w:jc w:val="both"/>
      <w:textAlignment w:val="auto"/>
    </w:pPr>
    <w:rPr>
      <w:rFonts w:ascii="Arial" w:hAnsi="Arial"/>
      <w:lang w:val="pt-BR"/>
    </w:rPr>
  </w:style>
  <w:style w:type="paragraph" w:styleId="Cabealho">
    <w:name w:val="header"/>
    <w:basedOn w:val="Normal"/>
    <w:link w:val="CabealhoChar"/>
    <w:rsid w:val="005156A4"/>
    <w:pPr>
      <w:tabs>
        <w:tab w:val="center" w:pos="4419"/>
        <w:tab w:val="right" w:pos="8838"/>
      </w:tabs>
    </w:pPr>
  </w:style>
  <w:style w:type="character" w:customStyle="1" w:styleId="emailstyle16">
    <w:name w:val="emailstyle16"/>
    <w:semiHidden/>
    <w:rsid w:val="001D44B3"/>
    <w:rPr>
      <w:rFonts w:ascii="Arial" w:hAnsi="Arial" w:cs="Arial"/>
      <w:color w:val="000080"/>
      <w:sz w:val="20"/>
    </w:rPr>
  </w:style>
  <w:style w:type="paragraph" w:styleId="Recuodecorpodetexto3">
    <w:name w:val="Body Text Indent 3"/>
    <w:basedOn w:val="Normal"/>
    <w:rsid w:val="00FF31A1"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sid w:val="00FF31A1"/>
    <w:rPr>
      <w:color w:val="0000FF"/>
      <w:u w:val="single"/>
    </w:rPr>
  </w:style>
  <w:style w:type="character" w:styleId="HiperlinkVisitado">
    <w:name w:val="FollowedHyperlink"/>
    <w:uiPriority w:val="99"/>
    <w:rsid w:val="00B44853"/>
    <w:rPr>
      <w:color w:val="800080"/>
      <w:u w:val="single"/>
    </w:rPr>
  </w:style>
  <w:style w:type="paragraph" w:styleId="Textodebalo">
    <w:name w:val="Balloon Text"/>
    <w:basedOn w:val="Normal"/>
    <w:semiHidden/>
    <w:rsid w:val="0061094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E93B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tulo">
    <w:name w:val="Subtitle"/>
    <w:basedOn w:val="Normal"/>
    <w:next w:val="Normal"/>
    <w:link w:val="SubttuloChar"/>
    <w:qFormat/>
    <w:rsid w:val="000363BF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har">
    <w:name w:val="Subtítulo Char"/>
    <w:link w:val="Subttulo"/>
    <w:rsid w:val="000363BF"/>
    <w:rPr>
      <w:rFonts w:ascii="Cambria" w:eastAsia="Times New Roman" w:hAnsi="Cambria" w:cs="Times New Roman"/>
      <w:sz w:val="24"/>
      <w:szCs w:val="24"/>
      <w:lang w:val="en-US"/>
    </w:rPr>
  </w:style>
  <w:style w:type="paragraph" w:styleId="PargrafodaLista">
    <w:name w:val="List Paragraph"/>
    <w:basedOn w:val="Normal"/>
    <w:uiPriority w:val="34"/>
    <w:qFormat/>
    <w:rsid w:val="00354C03"/>
    <w:pPr>
      <w:ind w:left="708"/>
    </w:pPr>
  </w:style>
  <w:style w:type="paragraph" w:styleId="Numerada">
    <w:name w:val="List Number"/>
    <w:basedOn w:val="Normal"/>
    <w:rsid w:val="000363BF"/>
    <w:pPr>
      <w:numPr>
        <w:numId w:val="4"/>
      </w:numPr>
      <w:contextualSpacing/>
    </w:pPr>
  </w:style>
  <w:style w:type="paragraph" w:styleId="Numerada2">
    <w:name w:val="List Number 2"/>
    <w:basedOn w:val="Normal"/>
    <w:rsid w:val="000363BF"/>
    <w:pPr>
      <w:numPr>
        <w:numId w:val="5"/>
      </w:numPr>
      <w:contextualSpacing/>
    </w:pPr>
  </w:style>
  <w:style w:type="paragraph" w:customStyle="1" w:styleId="xl68">
    <w:name w:val="xl68"/>
    <w:basedOn w:val="Normal"/>
    <w:rsid w:val="00253488"/>
    <w:pPr>
      <w:shd w:val="clear" w:color="000000" w:fill="C0C0C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b/>
      <w:bCs/>
      <w:sz w:val="24"/>
      <w:szCs w:val="24"/>
      <w:lang w:val="pt-BR"/>
    </w:rPr>
  </w:style>
  <w:style w:type="paragraph" w:customStyle="1" w:styleId="xl69">
    <w:name w:val="xl69"/>
    <w:basedOn w:val="Normal"/>
    <w:rsid w:val="00253488"/>
    <w:pP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70">
    <w:name w:val="xl70"/>
    <w:basedOn w:val="Normal"/>
    <w:rsid w:val="00253488"/>
    <w:pPr>
      <w:shd w:val="clear" w:color="000000" w:fill="C0C0C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b/>
      <w:bCs/>
      <w:i/>
      <w:iCs/>
      <w:sz w:val="24"/>
      <w:szCs w:val="24"/>
      <w:lang w:val="pt-BR"/>
    </w:rPr>
  </w:style>
  <w:style w:type="paragraph" w:customStyle="1" w:styleId="xl71">
    <w:name w:val="xl71"/>
    <w:basedOn w:val="Normal"/>
    <w:rsid w:val="0025348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72">
    <w:name w:val="xl72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73">
    <w:name w:val="xl73"/>
    <w:basedOn w:val="Normal"/>
    <w:rsid w:val="0025348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74">
    <w:name w:val="xl74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75">
    <w:name w:val="xl75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76">
    <w:name w:val="xl76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color w:val="0000FF"/>
      <w:sz w:val="24"/>
      <w:szCs w:val="24"/>
      <w:u w:val="single"/>
      <w:lang w:val="pt-BR"/>
    </w:rPr>
  </w:style>
  <w:style w:type="paragraph" w:customStyle="1" w:styleId="xl77">
    <w:name w:val="xl77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b/>
      <w:bCs/>
      <w:sz w:val="24"/>
      <w:szCs w:val="24"/>
      <w:lang w:val="pt-BR"/>
    </w:rPr>
  </w:style>
  <w:style w:type="paragraph" w:customStyle="1" w:styleId="xl78">
    <w:name w:val="xl78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color w:val="000000"/>
      <w:sz w:val="24"/>
      <w:szCs w:val="24"/>
      <w:lang w:val="pt-BR"/>
    </w:rPr>
  </w:style>
  <w:style w:type="paragraph" w:customStyle="1" w:styleId="xl79">
    <w:name w:val="xl79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80">
    <w:name w:val="xl80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81">
    <w:name w:val="xl81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82">
    <w:name w:val="xl82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83">
    <w:name w:val="xl83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84">
    <w:name w:val="xl84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color w:val="0000FF"/>
      <w:sz w:val="24"/>
      <w:szCs w:val="24"/>
      <w:u w:val="single"/>
      <w:lang w:val="pt-BR"/>
    </w:rPr>
  </w:style>
  <w:style w:type="paragraph" w:customStyle="1" w:styleId="xl85">
    <w:name w:val="xl85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86">
    <w:name w:val="xl86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87">
    <w:name w:val="xl87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88">
    <w:name w:val="xl88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89">
    <w:name w:val="xl89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90">
    <w:name w:val="xl90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91">
    <w:name w:val="xl91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92">
    <w:name w:val="xl92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93">
    <w:name w:val="xl93"/>
    <w:basedOn w:val="Normal"/>
    <w:rsid w:val="00253488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94">
    <w:name w:val="xl94"/>
    <w:basedOn w:val="Normal"/>
    <w:rsid w:val="00253488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95">
    <w:name w:val="xl95"/>
    <w:basedOn w:val="Normal"/>
    <w:rsid w:val="00253488"/>
    <w:pPr>
      <w:pBdr>
        <w:lef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96">
    <w:name w:val="xl96"/>
    <w:basedOn w:val="Normal"/>
    <w:rsid w:val="00253488"/>
    <w:pPr>
      <w:pBdr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97">
    <w:name w:val="xl97"/>
    <w:basedOn w:val="Normal"/>
    <w:rsid w:val="00253488"/>
    <w:pPr>
      <w:pBdr>
        <w:lef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98">
    <w:name w:val="xl98"/>
    <w:basedOn w:val="Normal"/>
    <w:rsid w:val="00253488"/>
    <w:pPr>
      <w:pBdr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99">
    <w:name w:val="xl99"/>
    <w:basedOn w:val="Normal"/>
    <w:rsid w:val="00253488"/>
    <w:pPr>
      <w:pBdr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00">
    <w:name w:val="xl100"/>
    <w:basedOn w:val="Normal"/>
    <w:rsid w:val="00253488"/>
    <w:pPr>
      <w:pBdr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01">
    <w:name w:val="xl101"/>
    <w:basedOn w:val="Normal"/>
    <w:rsid w:val="00253488"/>
    <w:pPr>
      <w:pBdr>
        <w:top w:val="single" w:sz="4" w:space="0" w:color="auto"/>
        <w:bottom w:val="single" w:sz="4" w:space="0" w:color="auto"/>
      </w:pBdr>
      <w:shd w:val="clear" w:color="000000" w:fill="C0C0C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b/>
      <w:bCs/>
      <w:sz w:val="24"/>
      <w:szCs w:val="24"/>
      <w:lang w:val="pt-BR"/>
    </w:rPr>
  </w:style>
  <w:style w:type="paragraph" w:customStyle="1" w:styleId="xl102">
    <w:name w:val="xl102"/>
    <w:basedOn w:val="Normal"/>
    <w:rsid w:val="0025348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b/>
      <w:bCs/>
      <w:sz w:val="24"/>
      <w:szCs w:val="24"/>
      <w:lang w:val="pt-BR"/>
    </w:rPr>
  </w:style>
  <w:style w:type="paragraph" w:customStyle="1" w:styleId="xl103">
    <w:name w:val="xl103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Times New Roman" w:hAnsi="Times New Roman"/>
      <w:sz w:val="24"/>
      <w:szCs w:val="24"/>
      <w:lang w:val="pt-BR"/>
    </w:rPr>
  </w:style>
  <w:style w:type="paragraph" w:customStyle="1" w:styleId="xl104">
    <w:name w:val="xl104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05">
    <w:name w:val="xl105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06">
    <w:name w:val="xl106"/>
    <w:basedOn w:val="Normal"/>
    <w:rsid w:val="00253488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07">
    <w:name w:val="xl107"/>
    <w:basedOn w:val="Normal"/>
    <w:rsid w:val="00253488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08">
    <w:name w:val="xl108"/>
    <w:basedOn w:val="Normal"/>
    <w:rsid w:val="00253488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09">
    <w:name w:val="xl109"/>
    <w:basedOn w:val="Normal"/>
    <w:rsid w:val="00253488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10">
    <w:name w:val="xl110"/>
    <w:basedOn w:val="Normal"/>
    <w:rsid w:val="00253488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color w:val="000000"/>
      <w:sz w:val="24"/>
      <w:szCs w:val="24"/>
      <w:lang w:val="pt-BR"/>
    </w:rPr>
  </w:style>
  <w:style w:type="paragraph" w:customStyle="1" w:styleId="xl111">
    <w:name w:val="xl111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color w:val="0000FF"/>
      <w:sz w:val="24"/>
      <w:szCs w:val="24"/>
      <w:u w:val="single"/>
      <w:lang w:val="pt-BR"/>
    </w:rPr>
  </w:style>
  <w:style w:type="paragraph" w:customStyle="1" w:styleId="xl112">
    <w:name w:val="xl112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color w:val="000000"/>
      <w:sz w:val="24"/>
      <w:szCs w:val="24"/>
      <w:lang w:val="pt-BR"/>
    </w:rPr>
  </w:style>
  <w:style w:type="paragraph" w:customStyle="1" w:styleId="xl113">
    <w:name w:val="xl113"/>
    <w:basedOn w:val="Normal"/>
    <w:rsid w:val="00253488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color w:val="000000"/>
      <w:sz w:val="24"/>
      <w:szCs w:val="24"/>
      <w:lang w:val="pt-BR"/>
    </w:rPr>
  </w:style>
  <w:style w:type="paragraph" w:customStyle="1" w:styleId="xl114">
    <w:name w:val="xl114"/>
    <w:basedOn w:val="Normal"/>
    <w:rsid w:val="00253488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color w:val="000000"/>
      <w:sz w:val="24"/>
      <w:szCs w:val="24"/>
      <w:lang w:val="pt-BR"/>
    </w:rPr>
  </w:style>
  <w:style w:type="paragraph" w:customStyle="1" w:styleId="xl115">
    <w:name w:val="xl115"/>
    <w:basedOn w:val="Normal"/>
    <w:rsid w:val="00253488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b/>
      <w:bCs/>
      <w:sz w:val="24"/>
      <w:szCs w:val="24"/>
      <w:lang w:val="pt-BR"/>
    </w:rPr>
  </w:style>
  <w:style w:type="paragraph" w:customStyle="1" w:styleId="xl116">
    <w:name w:val="xl116"/>
    <w:basedOn w:val="Normal"/>
    <w:rsid w:val="00253488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b/>
      <w:bCs/>
      <w:sz w:val="24"/>
      <w:szCs w:val="24"/>
      <w:lang w:val="pt-BR"/>
    </w:rPr>
  </w:style>
  <w:style w:type="paragraph" w:customStyle="1" w:styleId="xl117">
    <w:name w:val="xl117"/>
    <w:basedOn w:val="Normal"/>
    <w:rsid w:val="00253488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color w:val="000000"/>
      <w:sz w:val="24"/>
      <w:szCs w:val="24"/>
      <w:lang w:val="pt-BR"/>
    </w:rPr>
  </w:style>
  <w:style w:type="paragraph" w:customStyle="1" w:styleId="xl118">
    <w:name w:val="xl118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b/>
      <w:bCs/>
      <w:sz w:val="24"/>
      <w:szCs w:val="24"/>
      <w:lang w:val="pt-BR"/>
    </w:rPr>
  </w:style>
  <w:style w:type="paragraph" w:customStyle="1" w:styleId="xl119">
    <w:name w:val="xl119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20">
    <w:name w:val="xl120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21">
    <w:name w:val="xl121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22">
    <w:name w:val="xl122"/>
    <w:basedOn w:val="Normal"/>
    <w:rsid w:val="00253488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23">
    <w:name w:val="xl123"/>
    <w:basedOn w:val="Normal"/>
    <w:rsid w:val="00253488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24">
    <w:name w:val="xl124"/>
    <w:basedOn w:val="Normal"/>
    <w:rsid w:val="00253488"/>
    <w:pPr>
      <w:pBdr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25">
    <w:name w:val="xl125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26">
    <w:name w:val="xl126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27">
    <w:name w:val="xl127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28">
    <w:name w:val="xl128"/>
    <w:basedOn w:val="Normal"/>
    <w:rsid w:val="00253488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29">
    <w:name w:val="xl129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30">
    <w:name w:val="xl130"/>
    <w:basedOn w:val="Normal"/>
    <w:rsid w:val="0025348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31">
    <w:name w:val="xl131"/>
    <w:basedOn w:val="Normal"/>
    <w:rsid w:val="00253488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32">
    <w:name w:val="xl132"/>
    <w:basedOn w:val="Normal"/>
    <w:rsid w:val="00253488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33">
    <w:name w:val="xl133"/>
    <w:basedOn w:val="Normal"/>
    <w:rsid w:val="00253488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  <w:lang w:val="pt-BR"/>
    </w:rPr>
  </w:style>
  <w:style w:type="paragraph" w:customStyle="1" w:styleId="xl134">
    <w:name w:val="xl134"/>
    <w:basedOn w:val="Normal"/>
    <w:rsid w:val="00253488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color w:val="0000FF"/>
      <w:sz w:val="24"/>
      <w:szCs w:val="24"/>
      <w:u w:val="single"/>
      <w:lang w:val="pt-BR"/>
    </w:rPr>
  </w:style>
  <w:style w:type="paragraph" w:customStyle="1" w:styleId="xl135">
    <w:name w:val="xl135"/>
    <w:basedOn w:val="Normal"/>
    <w:rsid w:val="00253488"/>
    <w:pPr>
      <w:pBdr>
        <w:top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36">
    <w:name w:val="xl136"/>
    <w:basedOn w:val="Normal"/>
    <w:rsid w:val="00253488"/>
    <w:pPr>
      <w:pBdr>
        <w:top w:val="single" w:sz="4" w:space="0" w:color="auto"/>
        <w:lef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37">
    <w:name w:val="xl137"/>
    <w:basedOn w:val="Normal"/>
    <w:rsid w:val="00253488"/>
    <w:pPr>
      <w:pBdr>
        <w:left w:val="single" w:sz="4" w:space="0" w:color="auto"/>
        <w:bottom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38">
    <w:name w:val="xl138"/>
    <w:basedOn w:val="Normal"/>
    <w:rsid w:val="00253488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hAnsi="Times New Roman"/>
      <w:sz w:val="24"/>
      <w:szCs w:val="24"/>
      <w:lang w:val="pt-BR"/>
    </w:rPr>
  </w:style>
  <w:style w:type="paragraph" w:customStyle="1" w:styleId="xl139">
    <w:name w:val="xl139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b/>
      <w:bCs/>
      <w:sz w:val="24"/>
      <w:szCs w:val="24"/>
      <w:lang w:val="pt-BR"/>
    </w:rPr>
  </w:style>
  <w:style w:type="paragraph" w:customStyle="1" w:styleId="xl140">
    <w:name w:val="xl140"/>
    <w:basedOn w:val="Normal"/>
    <w:rsid w:val="002534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b/>
      <w:bCs/>
      <w:sz w:val="24"/>
      <w:szCs w:val="24"/>
      <w:lang w:val="pt-BR"/>
    </w:rPr>
  </w:style>
  <w:style w:type="paragraph" w:customStyle="1" w:styleId="font5">
    <w:name w:val="font5"/>
    <w:basedOn w:val="Normal"/>
    <w:rsid w:val="00FF7DA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b/>
      <w:bCs/>
      <w:color w:val="000000"/>
      <w:lang w:val="pt-BR"/>
    </w:rPr>
  </w:style>
  <w:style w:type="paragraph" w:customStyle="1" w:styleId="font6">
    <w:name w:val="font6"/>
    <w:basedOn w:val="Normal"/>
    <w:rsid w:val="00FF7DA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color w:val="000000"/>
      <w:lang w:val="pt-BR"/>
    </w:rPr>
  </w:style>
  <w:style w:type="paragraph" w:customStyle="1" w:styleId="font7">
    <w:name w:val="font7"/>
    <w:basedOn w:val="Normal"/>
    <w:rsid w:val="00FF7DA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lang w:val="pt-BR"/>
    </w:rPr>
  </w:style>
  <w:style w:type="paragraph" w:customStyle="1" w:styleId="font8">
    <w:name w:val="font8"/>
    <w:basedOn w:val="Normal"/>
    <w:rsid w:val="00FF7DA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16"/>
      <w:szCs w:val="16"/>
      <w:lang w:val="pt-BR"/>
    </w:rPr>
  </w:style>
  <w:style w:type="paragraph" w:customStyle="1" w:styleId="font9">
    <w:name w:val="font9"/>
    <w:basedOn w:val="Normal"/>
    <w:rsid w:val="00FF7DA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b/>
      <w:bCs/>
      <w:lang w:val="pt-BR"/>
    </w:rPr>
  </w:style>
  <w:style w:type="paragraph" w:customStyle="1" w:styleId="font10">
    <w:name w:val="font10"/>
    <w:basedOn w:val="Normal"/>
    <w:rsid w:val="00FF7DA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b/>
      <w:bCs/>
      <w:lang w:val="pt-BR"/>
    </w:rPr>
  </w:style>
  <w:style w:type="paragraph" w:customStyle="1" w:styleId="font11">
    <w:name w:val="font11"/>
    <w:basedOn w:val="Normal"/>
    <w:rsid w:val="00FF7DA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lang w:val="pt-BR"/>
    </w:rPr>
  </w:style>
  <w:style w:type="paragraph" w:customStyle="1" w:styleId="font12">
    <w:name w:val="font12"/>
    <w:basedOn w:val="Normal"/>
    <w:rsid w:val="00FF7DA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color w:val="000000"/>
      <w:lang w:val="pt-BR"/>
    </w:rPr>
  </w:style>
  <w:style w:type="paragraph" w:customStyle="1" w:styleId="xl65">
    <w:name w:val="xl65"/>
    <w:basedOn w:val="Normal"/>
    <w:rsid w:val="00FF7D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color w:val="000000"/>
      <w:sz w:val="24"/>
      <w:szCs w:val="24"/>
      <w:lang w:val="pt-BR"/>
    </w:rPr>
  </w:style>
  <w:style w:type="paragraph" w:customStyle="1" w:styleId="xl66">
    <w:name w:val="xl66"/>
    <w:basedOn w:val="Normal"/>
    <w:rsid w:val="00FF7D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sz w:val="24"/>
      <w:szCs w:val="24"/>
      <w:lang w:val="pt-BR"/>
    </w:rPr>
  </w:style>
  <w:style w:type="paragraph" w:customStyle="1" w:styleId="xl67">
    <w:name w:val="xl67"/>
    <w:basedOn w:val="Normal"/>
    <w:rsid w:val="00FF7DA6"/>
    <w:pPr>
      <w:pBdr>
        <w:lef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Arial" w:hAnsi="Arial" w:cs="Arial"/>
      <w:sz w:val="24"/>
      <w:szCs w:val="24"/>
      <w:lang w:val="pt-BR"/>
    </w:rPr>
  </w:style>
  <w:style w:type="character" w:customStyle="1" w:styleId="CabealhoChar">
    <w:name w:val="Cabeçalho Char"/>
    <w:link w:val="Cabealho"/>
    <w:rsid w:val="00DB2249"/>
    <w:rPr>
      <w:rFonts w:ascii="Verdana" w:hAnsi="Verdana"/>
      <w:lang w:val="en-US"/>
    </w:rPr>
  </w:style>
  <w:style w:type="character" w:customStyle="1" w:styleId="RodapChar">
    <w:name w:val="Rodapé Char"/>
    <w:link w:val="Rodap"/>
    <w:rsid w:val="00DB2249"/>
    <w:rPr>
      <w:rFonts w:ascii="Verdana" w:hAnsi="Verdana"/>
      <w:lang w:val="en-US"/>
    </w:rPr>
  </w:style>
  <w:style w:type="paragraph" w:customStyle="1" w:styleId="Default">
    <w:name w:val="Default"/>
    <w:rsid w:val="0018046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C37F43"/>
    <w:pPr>
      <w:keepLines/>
      <w:numPr>
        <w:numId w:val="0"/>
      </w:numPr>
      <w:shd w:val="clear" w:color="auto" w:fill="auto"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mallCaps w:val="0"/>
      <w:color w:val="365F91" w:themeColor="accent1" w:themeShade="BF"/>
      <w:kern w:val="0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D441C7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D441C7"/>
    <w:pPr>
      <w:overflowPunct/>
      <w:autoSpaceDE/>
      <w:autoSpaceDN/>
      <w:adjustRightInd/>
      <w:spacing w:after="100" w:line="276" w:lineRule="auto"/>
      <w:ind w:left="220"/>
      <w:textAlignment w:val="auto"/>
    </w:pPr>
    <w:rPr>
      <w:rFonts w:asciiTheme="minorHAnsi" w:eastAsiaTheme="minorEastAsia" w:hAnsiTheme="minorHAnsi" w:cstheme="minorBidi"/>
      <w:sz w:val="22"/>
      <w:szCs w:val="22"/>
      <w:lang w:val="pt-BR" w:eastAsia="en-US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D441C7"/>
    <w:pPr>
      <w:overflowPunct/>
      <w:autoSpaceDE/>
      <w:autoSpaceDN/>
      <w:adjustRightInd/>
      <w:spacing w:after="100" w:line="276" w:lineRule="auto"/>
      <w:ind w:left="440"/>
      <w:textAlignment w:val="auto"/>
    </w:pPr>
    <w:rPr>
      <w:rFonts w:asciiTheme="minorHAnsi" w:eastAsiaTheme="minorEastAsia" w:hAnsiTheme="minorHAnsi" w:cstheme="minorBidi"/>
      <w:sz w:val="22"/>
      <w:szCs w:val="22"/>
      <w:lang w:val="pt-BR" w:eastAsia="en-US"/>
    </w:rPr>
  </w:style>
  <w:style w:type="paragraph" w:styleId="Ttulo">
    <w:name w:val="Title"/>
    <w:basedOn w:val="Normal"/>
    <w:next w:val="Normal"/>
    <w:link w:val="TtuloChar"/>
    <w:qFormat/>
    <w:rsid w:val="00C37F4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C37F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IndiceInferiorSimples">
    <w:name w:val="Indice + Inferior: (Simples"/>
    <w:aliases w:val="Azul-petróleo,2,25 pt Largura da linha)"/>
    <w:basedOn w:val="Normal"/>
    <w:rsid w:val="003B1595"/>
    <w:pPr>
      <w:widowControl w:val="0"/>
      <w:pBdr>
        <w:bottom w:val="single" w:sz="18" w:space="1" w:color="008080"/>
      </w:pBdr>
      <w:overflowPunct/>
      <w:textAlignment w:val="auto"/>
    </w:pPr>
    <w:rPr>
      <w:rFonts w:ascii="Century" w:hAnsi="Century" w:cs="Century"/>
      <w:sz w:val="32"/>
      <w:szCs w:val="32"/>
      <w:lang w:val="pt-BR"/>
    </w:rPr>
  </w:style>
  <w:style w:type="character" w:styleId="Refdecomentrio">
    <w:name w:val="annotation reference"/>
    <w:basedOn w:val="Fontepargpadro"/>
    <w:semiHidden/>
    <w:unhideWhenUsed/>
    <w:rsid w:val="005C0C5C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5C0C5C"/>
  </w:style>
  <w:style w:type="character" w:customStyle="1" w:styleId="TextodecomentrioChar">
    <w:name w:val="Texto de comentário Char"/>
    <w:basedOn w:val="Fontepargpadro"/>
    <w:link w:val="Textodecomentrio"/>
    <w:semiHidden/>
    <w:rsid w:val="005C0C5C"/>
    <w:rPr>
      <w:rFonts w:ascii="Verdana" w:hAnsi="Verdana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5C0C5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5C0C5C"/>
    <w:rPr>
      <w:rFonts w:ascii="Verdana" w:hAnsi="Verdana"/>
      <w:b/>
      <w:bCs/>
      <w:lang w:val="en-US"/>
    </w:rPr>
  </w:style>
  <w:style w:type="character" w:customStyle="1" w:styleId="Ttulo1Char">
    <w:name w:val="Título 1 Char"/>
    <w:basedOn w:val="Fontepargpadro"/>
    <w:link w:val="Ttulo1"/>
    <w:rsid w:val="00277567"/>
    <w:rPr>
      <w:rFonts w:ascii="Verdana" w:hAnsi="Verdana"/>
      <w:b/>
      <w:smallCaps/>
      <w:kern w:val="28"/>
      <w:sz w:val="24"/>
      <w:szCs w:val="24"/>
      <w:shd w:val="solid" w:color="auto" w:fil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6221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0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as\OneDrive%20-%20Exchange%20Informatica\NICOLAS\Manuais\Offshore\Modelo%20de%20documento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5F0F2-8516-4295-8490-9516FF6C9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documentos.dotx</Template>
  <TotalTime>1082</TotalTime>
  <Pages>3</Pages>
  <Words>322</Words>
  <Characters>2139</Characters>
  <Application>Microsoft Office Word</Application>
  <DocSecurity>2</DocSecurity>
  <Lines>192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CHANGE CONSULTORIA</Company>
  <LinksUpToDate>false</LinksUpToDate>
  <CharactersWithSpaces>2352</CharactersWithSpaces>
  <SharedDoc>false</SharedDoc>
  <HLinks>
    <vt:vector size="6" baseType="variant">
      <vt:variant>
        <vt:i4>917513</vt:i4>
      </vt:variant>
      <vt:variant>
        <vt:i4>0</vt:i4>
      </vt:variant>
      <vt:variant>
        <vt:i4>0</vt:i4>
      </vt:variant>
      <vt:variant>
        <vt:i4>5</vt:i4>
      </vt:variant>
      <vt:variant>
        <vt:lpwstr>http://www.bcb.gov.br/Adm/STA/Manual_STA_Web.pdf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vladimir@change.com.br</dc:creator>
  <cp:lastModifiedBy>Vladimir Santos</cp:lastModifiedBy>
  <cp:revision>563</cp:revision>
  <cp:lastPrinted>2016-03-07T17:28:00Z</cp:lastPrinted>
  <dcterms:created xsi:type="dcterms:W3CDTF">2024-06-11T19:54:00Z</dcterms:created>
  <dcterms:modified xsi:type="dcterms:W3CDTF">2026-02-04T14:18:00Z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1514460951</vt:i4>
  </property>
  <property fmtid="{D5CDD505-2E9C-101B-9397-08002B2CF9AE}" pid="3" name="_EmailSubject">
    <vt:lpwstr>Definições</vt:lpwstr>
  </property>
  <property fmtid="{D5CDD505-2E9C-101B-9397-08002B2CF9AE}" pid="4" name="_AuthorEmail">
    <vt:lpwstr>Jamil_Vassao@ml.com</vt:lpwstr>
  </property>
  <property fmtid="{D5CDD505-2E9C-101B-9397-08002B2CF9AE}" pid="5" name="_AuthorEmailDisplayName">
    <vt:lpwstr>Vassao, Jamil (Brazil)</vt:lpwstr>
  </property>
  <property fmtid="{D5CDD505-2E9C-101B-9397-08002B2CF9AE}" pid="6" name="_ReviewingToolsShownOnce">
    <vt:lpwstr/>
  </property>
  <property fmtid="{D5CDD505-2E9C-101B-9397-08002B2CF9AE}" pid="7" name="MSIP_Label_279d725f-70c0-4bf2-a6c7-6a86159706c4_Enabled">
    <vt:lpwstr>true</vt:lpwstr>
  </property>
  <property fmtid="{D5CDD505-2E9C-101B-9397-08002B2CF9AE}" pid="8" name="MSIP_Label_279d725f-70c0-4bf2-a6c7-6a86159706c4_SetDate">
    <vt:lpwstr>2023-02-22T16:50:58Z</vt:lpwstr>
  </property>
  <property fmtid="{D5CDD505-2E9C-101B-9397-08002B2CF9AE}" pid="9" name="MSIP_Label_279d725f-70c0-4bf2-a6c7-6a86159706c4_Method">
    <vt:lpwstr>Standard</vt:lpwstr>
  </property>
  <property fmtid="{D5CDD505-2E9C-101B-9397-08002B2CF9AE}" pid="10" name="MSIP_Label_279d725f-70c0-4bf2-a6c7-6a86159706c4_Name">
    <vt:lpwstr>Geral</vt:lpwstr>
  </property>
  <property fmtid="{D5CDD505-2E9C-101B-9397-08002B2CF9AE}" pid="11" name="MSIP_Label_279d725f-70c0-4bf2-a6c7-6a86159706c4_SiteId">
    <vt:lpwstr>35b21426-dbc2-4de2-a427-b09ede60b414</vt:lpwstr>
  </property>
  <property fmtid="{D5CDD505-2E9C-101B-9397-08002B2CF9AE}" pid="12" name="MSIP_Label_279d725f-70c0-4bf2-a6c7-6a86159706c4_ActionId">
    <vt:lpwstr>07abb965-272d-4ee2-8778-03018de775c3</vt:lpwstr>
  </property>
  <property fmtid="{D5CDD505-2E9C-101B-9397-08002B2CF9AE}" pid="13" name="MSIP_Label_279d725f-70c0-4bf2-a6c7-6a86159706c4_ContentBits">
    <vt:lpwstr>0</vt:lpwstr>
  </property>
</Properties>
</file>